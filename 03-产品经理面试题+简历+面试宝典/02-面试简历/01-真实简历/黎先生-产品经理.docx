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ragraph">
                  <wp:posOffset>6532880</wp:posOffset>
                </wp:positionV>
                <wp:extent cx="220345" cy="179070"/>
                <wp:effectExtent l="0" t="0" r="8255" b="4445"/>
                <wp:wrapNone/>
                <wp:docPr id="143" name="任意多边形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20345" cy="1790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38333731"/>
                            </a:cxn>
                            <a:cxn ang="0">
                              <a:pos x="49642406" y="3651152"/>
                            </a:cxn>
                            <a:cxn ang="0">
                              <a:pos x="136057015" y="20079316"/>
                            </a:cxn>
                            <a:cxn ang="0">
                              <a:pos x="150766979" y="27381622"/>
                            </a:cxn>
                            <a:cxn ang="0">
                              <a:pos x="233503420" y="1824901"/>
                            </a:cxn>
                            <a:cxn ang="0">
                              <a:pos x="296017383" y="31032775"/>
                            </a:cxn>
                            <a:cxn ang="0">
                              <a:pos x="299694198" y="208098172"/>
                            </a:cxn>
                            <a:cxn ang="0">
                              <a:pos x="279469012" y="230002391"/>
                            </a:cxn>
                            <a:cxn ang="0">
                              <a:pos x="270276977" y="235478446"/>
                            </a:cxn>
                            <a:cxn ang="0">
                              <a:pos x="207763013" y="224526336"/>
                            </a:cxn>
                            <a:cxn ang="0">
                              <a:pos x="174668978" y="237304697"/>
                            </a:cxn>
                            <a:cxn ang="0">
                              <a:pos x="152605386" y="242780751"/>
                            </a:cxn>
                            <a:cxn ang="0">
                              <a:pos x="121348404" y="237304697"/>
                            </a:cxn>
                            <a:cxn ang="0">
                              <a:pos x="101123219" y="226352587"/>
                            </a:cxn>
                            <a:cxn ang="0">
                              <a:pos x="29417220" y="235478446"/>
                            </a:cxn>
                            <a:cxn ang="0">
                              <a:pos x="18386778" y="231828642"/>
                            </a:cxn>
                            <a:cxn ang="0">
                              <a:pos x="0" y="209923074"/>
                            </a:cxn>
                            <a:cxn ang="0">
                              <a:pos x="0" y="122303501"/>
                            </a:cxn>
                            <a:cxn ang="0">
                              <a:pos x="16547017" y="195319812"/>
                            </a:cxn>
                            <a:cxn ang="0">
                              <a:pos x="112155015" y="180716550"/>
                            </a:cxn>
                            <a:cxn ang="0">
                              <a:pos x="141573590" y="189843757"/>
                            </a:cxn>
                            <a:cxn ang="0">
                              <a:pos x="141573590" y="47460939"/>
                            </a:cxn>
                            <a:cxn ang="0">
                              <a:pos x="136057015" y="36508829"/>
                            </a:cxn>
                            <a:cxn ang="0">
                              <a:pos x="53319220" y="18254414"/>
                            </a:cxn>
                            <a:cxn ang="0">
                              <a:pos x="14708610" y="41984884"/>
                            </a:cxn>
                            <a:cxn ang="0">
                              <a:pos x="14708610" y="195319812"/>
                            </a:cxn>
                            <a:cxn ang="0">
                              <a:pos x="284985587" y="191668659"/>
                            </a:cxn>
                            <a:cxn ang="0">
                              <a:pos x="281307419" y="38333731"/>
                            </a:cxn>
                            <a:cxn ang="0">
                              <a:pos x="194892810" y="20079316"/>
                            </a:cxn>
                            <a:cxn ang="0">
                              <a:pos x="156282200" y="41984884"/>
                            </a:cxn>
                            <a:cxn ang="0">
                              <a:pos x="156282200" y="189843757"/>
                            </a:cxn>
                            <a:cxn ang="0">
                              <a:pos x="172829218" y="182541452"/>
                            </a:cxn>
                            <a:cxn ang="0">
                              <a:pos x="264760402" y="188017506"/>
                            </a:cxn>
                            <a:cxn ang="0">
                              <a:pos x="18386778" y="208098172"/>
                            </a:cxn>
                            <a:cxn ang="0">
                              <a:pos x="29417220" y="219050282"/>
                            </a:cxn>
                            <a:cxn ang="0">
                              <a:pos x="113994776" y="213574227"/>
                            </a:cxn>
                            <a:cxn ang="0">
                              <a:pos x="136057015" y="228177489"/>
                            </a:cxn>
                            <a:cxn ang="0">
                              <a:pos x="163637182" y="226352587"/>
                            </a:cxn>
                            <a:cxn ang="0">
                              <a:pos x="187539182" y="211747976"/>
                            </a:cxn>
                            <a:cxn ang="0">
                              <a:pos x="264760402" y="219050282"/>
                            </a:cxn>
                            <a:cxn ang="0">
                              <a:pos x="279469012" y="208098172"/>
                            </a:cxn>
                            <a:cxn ang="0">
                              <a:pos x="211441181" y="193494910"/>
                            </a:cxn>
                            <a:cxn ang="0">
                              <a:pos x="154443793" y="209923074"/>
                            </a:cxn>
                            <a:cxn ang="0">
                              <a:pos x="139735183" y="206271921"/>
                            </a:cxn>
                            <a:cxn ang="0">
                              <a:pos x="73544405" y="195319812"/>
                            </a:cxn>
                            <a:cxn ang="0">
                              <a:pos x="18386778" y="208098172"/>
                            </a:cxn>
                          </a:cxnLst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5.25pt;margin-top:514.4pt;height:14.1pt;width:17.35pt;z-index:251679744;mso-width-relative:page;mso-height-relative:page;" fillcolor="#0D0D0D" filled="t" stroked="f" coordsize="163,133" o:gfxdata="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<v:path o:connectlocs="0,38333731;49642406,3651152;136057015,20079316;150766979,27381622;233503420,1824901;296017383,31032775;299694198,208098172;279469012,230002391;270276977,235478446;207763013,224526336;174668978,237304697;152605386,242780751;121348404,237304697;101123219,226352587;29417220,235478446;18386778,231828642;0,209923074;0,122303501;16547017,195319812;112155015,180716550;141573590,189843757;141573590,47460939;136057015,36508829;53319220,18254414;14708610,41984884;14708610,195319812;284985587,191668659;281307419,38333731;194892810,20079316;156282200,41984884;156282200,189843757;172829218,182541452;264760402,188017506;18386778,208098172;29417220,219050282;113994776,213574227;136057015,228177489;163637182,226352587;187539182,211747976;264760402,219050282;279469012,208098172;211441181,193494910;154443793,209923074;139735183,206271921;73544405,195319812;18386778,208098172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-551815</wp:posOffset>
                </wp:positionH>
                <wp:positionV relativeFrom="paragraph">
                  <wp:posOffset>7908290</wp:posOffset>
                </wp:positionV>
                <wp:extent cx="206375" cy="250825"/>
                <wp:effectExtent l="0" t="0" r="7620" b="8255"/>
                <wp:wrapNone/>
                <wp:docPr id="130" name="任意多边形 1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06375" cy="2508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33664" y="2092"/>
                            </a:cxn>
                            <a:cxn ang="0">
                              <a:pos x="161657" y="13948"/>
                            </a:cxn>
                            <a:cxn ang="0">
                              <a:pos x="181252" y="42542"/>
                            </a:cxn>
                            <a:cxn ang="0">
                              <a:pos x="187550" y="86480"/>
                            </a:cxn>
                            <a:cxn ang="0">
                              <a:pos x="193149" y="95546"/>
                            </a:cxn>
                            <a:cxn ang="0">
                              <a:pos x="190350" y="112982"/>
                            </a:cxn>
                            <a:cxn ang="0">
                              <a:pos x="181252" y="121351"/>
                            </a:cxn>
                            <a:cxn ang="0">
                              <a:pos x="174954" y="138089"/>
                            </a:cxn>
                            <a:cxn ang="0">
                              <a:pos x="161657" y="150643"/>
                            </a:cxn>
                            <a:cxn ang="0">
                              <a:pos x="156758" y="170171"/>
                            </a:cxn>
                            <a:cxn ang="0">
                              <a:pos x="165856" y="187606"/>
                            </a:cxn>
                            <a:cxn ang="0">
                              <a:pos x="193849" y="199462"/>
                            </a:cxn>
                            <a:cxn ang="0">
                              <a:pos x="224641" y="212016"/>
                            </a:cxn>
                            <a:cxn ang="0">
                              <a:pos x="235838" y="235728"/>
                            </a:cxn>
                            <a:cxn ang="0">
                              <a:pos x="235138" y="262230"/>
                            </a:cxn>
                            <a:cxn ang="0">
                              <a:pos x="223941" y="275481"/>
                            </a:cxn>
                            <a:cxn ang="0">
                              <a:pos x="185451" y="282456"/>
                            </a:cxn>
                            <a:cxn ang="0">
                              <a:pos x="136464" y="286640"/>
                            </a:cxn>
                            <a:cxn ang="0">
                              <a:pos x="97974" y="286640"/>
                            </a:cxn>
                            <a:cxn ang="0">
                              <a:pos x="51086" y="283153"/>
                            </a:cxn>
                            <a:cxn ang="0">
                              <a:pos x="13996" y="277574"/>
                            </a:cxn>
                            <a:cxn ang="0">
                              <a:pos x="1399" y="260138"/>
                            </a:cxn>
                            <a:cxn ang="0">
                              <a:pos x="11197" y="214108"/>
                            </a:cxn>
                            <a:cxn ang="0">
                              <a:pos x="46887" y="198765"/>
                            </a:cxn>
                            <a:cxn ang="0">
                              <a:pos x="74180" y="184119"/>
                            </a:cxn>
                            <a:cxn ang="0">
                              <a:pos x="79779" y="170171"/>
                            </a:cxn>
                            <a:cxn ang="0">
                              <a:pos x="74880" y="151340"/>
                            </a:cxn>
                            <a:cxn ang="0">
                              <a:pos x="62283" y="138089"/>
                            </a:cxn>
                            <a:cxn ang="0">
                              <a:pos x="55985" y="121351"/>
                            </a:cxn>
                            <a:cxn ang="0">
                              <a:pos x="48287" y="115772"/>
                            </a:cxn>
                            <a:cxn ang="0">
                              <a:pos x="43388" y="99033"/>
                            </a:cxn>
                            <a:cxn ang="0">
                              <a:pos x="48987" y="86480"/>
                            </a:cxn>
                            <a:cxn ang="0">
                              <a:pos x="53885" y="44635"/>
                            </a:cxn>
                            <a:cxn ang="0">
                              <a:pos x="75580" y="12553"/>
                            </a:cxn>
                            <a:cxn ang="0">
                              <a:pos x="103572" y="697"/>
                            </a:cxn>
                            <a:cxn ang="0">
                              <a:pos x="116869" y="0"/>
                            </a:cxn>
                          </a:cxnLst>
                          <a:pathLst>
                            <a:path w="338" h="412">
                              <a:moveTo>
                                <a:pt x="167" y="0"/>
                              </a:moveTo>
                              <a:cubicBezTo>
                                <a:pt x="175" y="0"/>
                                <a:pt x="183" y="1"/>
                                <a:pt x="191" y="3"/>
                              </a:cubicBezTo>
                              <a:cubicBezTo>
                                <a:pt x="199" y="4"/>
                                <a:pt x="206" y="7"/>
                                <a:pt x="213" y="10"/>
                              </a:cubicBezTo>
                              <a:cubicBezTo>
                                <a:pt x="220" y="13"/>
                                <a:pt x="226" y="16"/>
                                <a:pt x="231" y="20"/>
                              </a:cubicBezTo>
                              <a:cubicBezTo>
                                <a:pt x="237" y="24"/>
                                <a:pt x="241" y="28"/>
                                <a:pt x="244" y="32"/>
                              </a:cubicBezTo>
                              <a:cubicBezTo>
                                <a:pt x="251" y="40"/>
                                <a:pt x="256" y="50"/>
                                <a:pt x="259" y="61"/>
                              </a:cubicBezTo>
                              <a:cubicBezTo>
                                <a:pt x="263" y="71"/>
                                <a:pt x="265" y="81"/>
                                <a:pt x="266" y="91"/>
                              </a:cubicBezTo>
                              <a:cubicBezTo>
                                <a:pt x="268" y="102"/>
                                <a:pt x="268" y="113"/>
                                <a:pt x="268" y="124"/>
                              </a:cubicBezTo>
                              <a:cubicBezTo>
                                <a:pt x="270" y="126"/>
                                <a:pt x="272" y="127"/>
                                <a:pt x="273" y="130"/>
                              </a:cubicBezTo>
                              <a:cubicBezTo>
                                <a:pt x="274" y="131"/>
                                <a:pt x="275" y="134"/>
                                <a:pt x="276" y="137"/>
                              </a:cubicBezTo>
                              <a:cubicBezTo>
                                <a:pt x="276" y="140"/>
                                <a:pt x="276" y="144"/>
                                <a:pt x="276" y="148"/>
                              </a:cubicBezTo>
                              <a:cubicBezTo>
                                <a:pt x="275" y="154"/>
                                <a:pt x="274" y="158"/>
                                <a:pt x="272" y="162"/>
                              </a:cubicBezTo>
                              <a:cubicBezTo>
                                <a:pt x="271" y="165"/>
                                <a:pt x="269" y="168"/>
                                <a:pt x="266" y="170"/>
                              </a:cubicBezTo>
                              <a:cubicBezTo>
                                <a:pt x="264" y="172"/>
                                <a:pt x="261" y="174"/>
                                <a:pt x="259" y="174"/>
                              </a:cubicBezTo>
                              <a:cubicBezTo>
                                <a:pt x="257" y="179"/>
                                <a:pt x="256" y="183"/>
                                <a:pt x="254" y="188"/>
                              </a:cubicBezTo>
                              <a:cubicBezTo>
                                <a:pt x="253" y="191"/>
                                <a:pt x="252" y="195"/>
                                <a:pt x="250" y="198"/>
                              </a:cubicBezTo>
                              <a:cubicBezTo>
                                <a:pt x="248" y="201"/>
                                <a:pt x="246" y="204"/>
                                <a:pt x="244" y="206"/>
                              </a:cubicBezTo>
                              <a:cubicBezTo>
                                <a:pt x="239" y="210"/>
                                <a:pt x="234" y="214"/>
                                <a:pt x="231" y="216"/>
                              </a:cubicBezTo>
                              <a:cubicBezTo>
                                <a:pt x="228" y="219"/>
                                <a:pt x="226" y="224"/>
                                <a:pt x="224" y="231"/>
                              </a:cubicBezTo>
                              <a:cubicBezTo>
                                <a:pt x="224" y="235"/>
                                <a:pt x="223" y="239"/>
                                <a:pt x="224" y="244"/>
                              </a:cubicBezTo>
                              <a:cubicBezTo>
                                <a:pt x="224" y="248"/>
                                <a:pt x="225" y="252"/>
                                <a:pt x="227" y="256"/>
                              </a:cubicBezTo>
                              <a:cubicBezTo>
                                <a:pt x="229" y="261"/>
                                <a:pt x="232" y="265"/>
                                <a:pt x="237" y="269"/>
                              </a:cubicBezTo>
                              <a:cubicBezTo>
                                <a:pt x="241" y="272"/>
                                <a:pt x="247" y="276"/>
                                <a:pt x="254" y="279"/>
                              </a:cubicBezTo>
                              <a:cubicBezTo>
                                <a:pt x="261" y="282"/>
                                <a:pt x="269" y="284"/>
                                <a:pt x="277" y="286"/>
                              </a:cubicBezTo>
                              <a:cubicBezTo>
                                <a:pt x="285" y="288"/>
                                <a:pt x="293" y="291"/>
                                <a:pt x="301" y="294"/>
                              </a:cubicBezTo>
                              <a:cubicBezTo>
                                <a:pt x="308" y="297"/>
                                <a:pt x="315" y="300"/>
                                <a:pt x="321" y="304"/>
                              </a:cubicBezTo>
                              <a:cubicBezTo>
                                <a:pt x="327" y="309"/>
                                <a:pt x="331" y="315"/>
                                <a:pt x="333" y="322"/>
                              </a:cubicBezTo>
                              <a:cubicBezTo>
                                <a:pt x="335" y="326"/>
                                <a:pt x="336" y="332"/>
                                <a:pt x="337" y="338"/>
                              </a:cubicBezTo>
                              <a:cubicBezTo>
                                <a:pt x="337" y="345"/>
                                <a:pt x="338" y="351"/>
                                <a:pt x="338" y="358"/>
                              </a:cubicBezTo>
                              <a:cubicBezTo>
                                <a:pt x="338" y="364"/>
                                <a:pt x="337" y="370"/>
                                <a:pt x="336" y="376"/>
                              </a:cubicBezTo>
                              <a:cubicBezTo>
                                <a:pt x="335" y="382"/>
                                <a:pt x="334" y="386"/>
                                <a:pt x="332" y="389"/>
                              </a:cubicBezTo>
                              <a:cubicBezTo>
                                <a:pt x="330" y="391"/>
                                <a:pt x="327" y="393"/>
                                <a:pt x="320" y="395"/>
                              </a:cubicBezTo>
                              <a:cubicBezTo>
                                <a:pt x="314" y="397"/>
                                <a:pt x="306" y="399"/>
                                <a:pt x="296" y="401"/>
                              </a:cubicBezTo>
                              <a:cubicBezTo>
                                <a:pt x="287" y="402"/>
                                <a:pt x="276" y="404"/>
                                <a:pt x="265" y="405"/>
                              </a:cubicBezTo>
                              <a:cubicBezTo>
                                <a:pt x="253" y="407"/>
                                <a:pt x="241" y="408"/>
                                <a:pt x="229" y="409"/>
                              </a:cubicBezTo>
                              <a:cubicBezTo>
                                <a:pt x="218" y="410"/>
                                <a:pt x="206" y="411"/>
                                <a:pt x="195" y="411"/>
                              </a:cubicBezTo>
                              <a:cubicBezTo>
                                <a:pt x="185" y="412"/>
                                <a:pt x="175" y="412"/>
                                <a:pt x="167" y="412"/>
                              </a:cubicBezTo>
                              <a:cubicBezTo>
                                <a:pt x="159" y="412"/>
                                <a:pt x="150" y="412"/>
                                <a:pt x="140" y="411"/>
                              </a:cubicBezTo>
                              <a:cubicBezTo>
                                <a:pt x="129" y="411"/>
                                <a:pt x="118" y="410"/>
                                <a:pt x="107" y="409"/>
                              </a:cubicBezTo>
                              <a:cubicBezTo>
                                <a:pt x="96" y="408"/>
                                <a:pt x="84" y="407"/>
                                <a:pt x="73" y="406"/>
                              </a:cubicBezTo>
                              <a:cubicBezTo>
                                <a:pt x="62" y="404"/>
                                <a:pt x="52" y="403"/>
                                <a:pt x="43" y="402"/>
                              </a:cubicBezTo>
                              <a:cubicBezTo>
                                <a:pt x="34" y="400"/>
                                <a:pt x="26" y="399"/>
                                <a:pt x="20" y="398"/>
                              </a:cubicBezTo>
                              <a:cubicBezTo>
                                <a:pt x="14" y="396"/>
                                <a:pt x="10" y="395"/>
                                <a:pt x="8" y="394"/>
                              </a:cubicBezTo>
                              <a:cubicBezTo>
                                <a:pt x="5" y="391"/>
                                <a:pt x="3" y="385"/>
                                <a:pt x="2" y="373"/>
                              </a:cubicBezTo>
                              <a:cubicBezTo>
                                <a:pt x="0" y="362"/>
                                <a:pt x="1" y="348"/>
                                <a:pt x="4" y="330"/>
                              </a:cubicBezTo>
                              <a:cubicBezTo>
                                <a:pt x="5" y="320"/>
                                <a:pt x="9" y="312"/>
                                <a:pt x="16" y="307"/>
                              </a:cubicBezTo>
                              <a:cubicBezTo>
                                <a:pt x="23" y="301"/>
                                <a:pt x="30" y="297"/>
                                <a:pt x="39" y="294"/>
                              </a:cubicBezTo>
                              <a:cubicBezTo>
                                <a:pt x="48" y="291"/>
                                <a:pt x="57" y="288"/>
                                <a:pt x="67" y="285"/>
                              </a:cubicBezTo>
                              <a:cubicBezTo>
                                <a:pt x="77" y="283"/>
                                <a:pt x="85" y="279"/>
                                <a:pt x="92" y="275"/>
                              </a:cubicBezTo>
                              <a:cubicBezTo>
                                <a:pt x="98" y="271"/>
                                <a:pt x="103" y="268"/>
                                <a:pt x="106" y="264"/>
                              </a:cubicBezTo>
                              <a:cubicBezTo>
                                <a:pt x="109" y="261"/>
                                <a:pt x="111" y="258"/>
                                <a:pt x="112" y="255"/>
                              </a:cubicBezTo>
                              <a:cubicBezTo>
                                <a:pt x="114" y="251"/>
                                <a:pt x="114" y="248"/>
                                <a:pt x="114" y="244"/>
                              </a:cubicBezTo>
                              <a:cubicBezTo>
                                <a:pt x="114" y="241"/>
                                <a:pt x="114" y="237"/>
                                <a:pt x="114" y="232"/>
                              </a:cubicBezTo>
                              <a:cubicBezTo>
                                <a:pt x="113" y="226"/>
                                <a:pt x="111" y="221"/>
                                <a:pt x="107" y="217"/>
                              </a:cubicBezTo>
                              <a:cubicBezTo>
                                <a:pt x="103" y="214"/>
                                <a:pt x="99" y="210"/>
                                <a:pt x="95" y="206"/>
                              </a:cubicBezTo>
                              <a:cubicBezTo>
                                <a:pt x="92" y="204"/>
                                <a:pt x="90" y="201"/>
                                <a:pt x="89" y="198"/>
                              </a:cubicBezTo>
                              <a:cubicBezTo>
                                <a:pt x="87" y="195"/>
                                <a:pt x="86" y="191"/>
                                <a:pt x="84" y="188"/>
                              </a:cubicBezTo>
                              <a:cubicBezTo>
                                <a:pt x="83" y="183"/>
                                <a:pt x="82" y="179"/>
                                <a:pt x="80" y="174"/>
                              </a:cubicBezTo>
                              <a:cubicBezTo>
                                <a:pt x="78" y="174"/>
                                <a:pt x="76" y="173"/>
                                <a:pt x="74" y="171"/>
                              </a:cubicBezTo>
                              <a:cubicBezTo>
                                <a:pt x="73" y="170"/>
                                <a:pt x="71" y="168"/>
                                <a:pt x="69" y="166"/>
                              </a:cubicBezTo>
                              <a:cubicBezTo>
                                <a:pt x="67" y="163"/>
                                <a:pt x="65" y="160"/>
                                <a:pt x="64" y="155"/>
                              </a:cubicBezTo>
                              <a:cubicBezTo>
                                <a:pt x="62" y="150"/>
                                <a:pt x="62" y="146"/>
                                <a:pt x="62" y="142"/>
                              </a:cubicBezTo>
                              <a:cubicBezTo>
                                <a:pt x="63" y="138"/>
                                <a:pt x="63" y="135"/>
                                <a:pt x="65" y="132"/>
                              </a:cubicBezTo>
                              <a:cubicBezTo>
                                <a:pt x="66" y="129"/>
                                <a:pt x="67" y="127"/>
                                <a:pt x="70" y="124"/>
                              </a:cubicBezTo>
                              <a:cubicBezTo>
                                <a:pt x="70" y="113"/>
                                <a:pt x="70" y="103"/>
                                <a:pt x="72" y="93"/>
                              </a:cubicBezTo>
                              <a:cubicBezTo>
                                <a:pt x="73" y="84"/>
                                <a:pt x="75" y="74"/>
                                <a:pt x="77" y="64"/>
                              </a:cubicBezTo>
                              <a:cubicBezTo>
                                <a:pt x="80" y="54"/>
                                <a:pt x="85" y="45"/>
                                <a:pt x="90" y="37"/>
                              </a:cubicBezTo>
                              <a:cubicBezTo>
                                <a:pt x="96" y="29"/>
                                <a:pt x="101" y="23"/>
                                <a:pt x="108" y="18"/>
                              </a:cubicBezTo>
                              <a:cubicBezTo>
                                <a:pt x="114" y="14"/>
                                <a:pt x="121" y="10"/>
                                <a:pt x="128" y="7"/>
                              </a:cubicBezTo>
                              <a:cubicBezTo>
                                <a:pt x="134" y="4"/>
                                <a:pt x="141" y="2"/>
                                <a:pt x="148" y="1"/>
                              </a:cubicBezTo>
                              <a:cubicBezTo>
                                <a:pt x="154" y="0"/>
                                <a:pt x="161" y="0"/>
                                <a:pt x="167" y="0"/>
                              </a:cubicBezTo>
                              <a:close/>
                              <a:moveTo>
                                <a:pt x="167" y="0"/>
                              </a:moveTo>
                              <a:cubicBezTo>
                                <a:pt x="167" y="0"/>
                                <a:pt x="167" y="0"/>
                                <a:pt x="167" y="0"/>
                              </a:cubicBezTo>
                            </a:path>
                          </a:pathLst>
                        </a:custGeom>
                        <a:solidFill>
                          <a:srgbClr val="262626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3.45pt;margin-top:622.7pt;height:19.75pt;width:16.25pt;z-index:251678720;mso-width-relative:page;mso-height-relative:page;" fillcolor="#262626" filled="t" stroked="f" coordsize="338,412" o:gfxdata="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" path="m167,0c175,0,183,1,191,3c199,4,206,7,213,10c220,13,226,16,231,20c237,24,241,28,244,32c251,40,256,50,259,61c263,71,265,81,266,91c268,102,268,113,268,124c270,126,272,127,273,130c274,131,275,134,276,137c276,140,276,144,276,148c275,154,274,158,272,162c271,165,269,168,266,170c264,172,261,174,259,174c257,179,256,183,254,188c253,191,252,195,250,198c248,201,246,204,244,206c239,210,234,214,231,216c228,219,226,224,224,231c224,235,223,239,224,244c224,248,225,252,227,256c229,261,232,265,237,269c241,272,247,276,254,279c261,282,269,284,277,286c285,288,293,291,301,294c308,297,315,300,321,304c327,309,331,315,333,322c335,326,336,332,337,338c337,345,338,351,338,358c338,364,337,370,336,376c335,382,334,386,332,389c330,391,327,393,320,395c314,397,306,399,296,401c287,402,276,404,265,405c253,407,241,408,229,409c218,410,206,411,195,411c185,412,175,412,167,412c159,412,150,412,140,411c129,411,118,410,107,409c96,408,84,407,73,406c62,404,52,403,43,402c34,400,26,399,20,398c14,396,10,395,8,394c5,391,3,385,2,373c0,362,1,348,4,330c5,320,9,312,16,307c23,301,30,297,39,294c48,291,57,288,67,285c77,283,85,279,92,275c98,271,103,268,106,264c109,261,111,258,112,255c114,251,114,248,114,244c114,241,114,237,114,232c113,226,111,221,107,217c103,214,99,210,95,206c92,204,90,201,89,198c87,195,86,191,84,188c83,183,82,179,80,174c78,174,76,173,74,171c73,170,71,168,69,166c67,163,65,160,64,155c62,150,62,146,62,142c63,138,63,135,65,132c66,129,67,127,70,124c70,113,70,103,72,93c73,84,75,74,77,64c80,54,85,45,90,37c96,29,101,23,108,18c114,14,121,10,128,7c134,4,141,2,148,1c154,0,161,0,167,0xm167,0c167,0,167,0,167,0e">
                <v:path o:connectlocs="133664,2092;161657,13948;181252,42542;187550,86480;193149,95546;190350,112982;181252,121351;174954,138089;161657,150643;156758,170171;165856,187606;193849,199462;224641,212016;235838,235728;235138,262230;223941,275481;185451,282456;136464,286640;97974,286640;51086,283153;13996,277574;1399,260138;11197,214108;46887,198765;74180,184119;79779,170171;74880,151340;62283,138089;55985,121351;48287,115772;43388,99033;48987,86480;53885,44635;75580,12553;103572,697;116869,0" o:connectangles="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-481965</wp:posOffset>
                </wp:positionH>
                <wp:positionV relativeFrom="paragraph">
                  <wp:posOffset>2391410</wp:posOffset>
                </wp:positionV>
                <wp:extent cx="209550" cy="179070"/>
                <wp:effectExtent l="0" t="0" r="3810" b="3810"/>
                <wp:wrapNone/>
                <wp:docPr id="85" name="任意多边形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09550" cy="1790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2" y="18"/>
                            </a:cxn>
                            <a:cxn ang="0">
                              <a:pos x="93" y="18"/>
                            </a:cxn>
                            <a:cxn ang="0">
                              <a:pos x="93" y="9"/>
                            </a:cxn>
                            <a:cxn ang="0">
                              <a:pos x="84" y="0"/>
                            </a:cxn>
                            <a:cxn ang="0">
                              <a:pos x="47" y="0"/>
                            </a:cxn>
                            <a:cxn ang="0">
                              <a:pos x="37" y="9"/>
                            </a:cxn>
                            <a:cxn ang="0">
                              <a:pos x="37" y="18"/>
                            </a:cxn>
                            <a:cxn ang="0">
                              <a:pos x="9" y="18"/>
                            </a:cxn>
                            <a:cxn ang="0">
                              <a:pos x="0" y="28"/>
                            </a:cxn>
                            <a:cxn ang="0">
                              <a:pos x="0" y="103"/>
                            </a:cxn>
                            <a:cxn ang="0">
                              <a:pos x="9" y="112"/>
                            </a:cxn>
                            <a:cxn ang="0">
                              <a:pos x="122" y="112"/>
                            </a:cxn>
                            <a:cxn ang="0">
                              <a:pos x="131" y="103"/>
                            </a:cxn>
                            <a:cxn ang="0">
                              <a:pos x="131" y="28"/>
                            </a:cxn>
                            <a:cxn ang="0">
                              <a:pos x="122" y="18"/>
                            </a:cxn>
                            <a:cxn ang="0">
                              <a:pos x="122" y="18"/>
                            </a:cxn>
                            <a:cxn ang="0">
                              <a:pos x="47" y="9"/>
                            </a:cxn>
                            <a:cxn ang="0">
                              <a:pos x="84" y="9"/>
                            </a:cxn>
                            <a:cxn ang="0">
                              <a:pos x="84" y="18"/>
                            </a:cxn>
                            <a:cxn ang="0">
                              <a:pos x="47" y="18"/>
                            </a:cxn>
                            <a:cxn ang="0">
                              <a:pos x="47" y="9"/>
                            </a:cxn>
                            <a:cxn ang="0">
                              <a:pos x="47" y="9"/>
                            </a:cxn>
                            <a:cxn ang="0">
                              <a:pos x="122" y="28"/>
                            </a:cxn>
                            <a:cxn ang="0">
                              <a:pos x="122" y="43"/>
                            </a:cxn>
                            <a:cxn ang="0">
                              <a:pos x="70" y="53"/>
                            </a:cxn>
                            <a:cxn ang="0">
                              <a:pos x="70" y="51"/>
                            </a:cxn>
                            <a:cxn ang="0">
                              <a:pos x="65" y="46"/>
                            </a:cxn>
                            <a:cxn ang="0">
                              <a:pos x="61" y="51"/>
                            </a:cxn>
                            <a:cxn ang="0">
                              <a:pos x="61" y="53"/>
                            </a:cxn>
                            <a:cxn ang="0">
                              <a:pos x="9" y="42"/>
                            </a:cxn>
                            <a:cxn ang="0">
                              <a:pos x="9" y="28"/>
                            </a:cxn>
                            <a:cxn ang="0">
                              <a:pos x="122" y="28"/>
                            </a:cxn>
                            <a:cxn ang="0">
                              <a:pos x="122" y="28"/>
                            </a:cxn>
                            <a:cxn ang="0">
                              <a:pos x="9" y="103"/>
                            </a:cxn>
                            <a:cxn ang="0">
                              <a:pos x="9" y="47"/>
                            </a:cxn>
                            <a:cxn ang="0">
                              <a:pos x="61" y="57"/>
                            </a:cxn>
                            <a:cxn ang="0">
                              <a:pos x="61" y="60"/>
                            </a:cxn>
                            <a:cxn ang="0">
                              <a:pos x="65" y="65"/>
                            </a:cxn>
                            <a:cxn ang="0">
                              <a:pos x="70" y="60"/>
                            </a:cxn>
                            <a:cxn ang="0">
                              <a:pos x="70" y="58"/>
                            </a:cxn>
                            <a:cxn ang="0">
                              <a:pos x="122" y="48"/>
                            </a:cxn>
                            <a:cxn ang="0">
                              <a:pos x="122" y="103"/>
                            </a:cxn>
                            <a:cxn ang="0">
                              <a:pos x="9" y="103"/>
                            </a:cxn>
                            <a:cxn ang="0">
                              <a:pos x="9" y="103"/>
                            </a:cxn>
                            <a:cxn ang="0">
                              <a:pos x="9" y="103"/>
                            </a:cxn>
                            <a:cxn ang="0">
                              <a:pos x="9" y="103"/>
                            </a:cxn>
                          </a:cxnLst>
                          <a:pathLst>
                            <a:path w="131" h="112">
                              <a:moveTo>
                                <a:pt x="122" y="18"/>
                              </a:moveTo>
                              <a:cubicBezTo>
                                <a:pt x="93" y="18"/>
                                <a:pt x="93" y="18"/>
                                <a:pt x="93" y="18"/>
                              </a:cubicBezTo>
                              <a:cubicBezTo>
                                <a:pt x="93" y="9"/>
                                <a:pt x="93" y="9"/>
                                <a:pt x="93" y="9"/>
                              </a:cubicBezTo>
                              <a:cubicBezTo>
                                <a:pt x="93" y="4"/>
                                <a:pt x="89" y="0"/>
                                <a:pt x="84" y="0"/>
                              </a:cubicBezTo>
                              <a:cubicBezTo>
                                <a:pt x="47" y="0"/>
                                <a:pt x="47" y="0"/>
                                <a:pt x="47" y="0"/>
                              </a:cubicBezTo>
                              <a:cubicBezTo>
                                <a:pt x="41" y="0"/>
                                <a:pt x="37" y="4"/>
                                <a:pt x="37" y="9"/>
                              </a:cubicBezTo>
                              <a:cubicBezTo>
                                <a:pt x="37" y="18"/>
                                <a:pt x="37" y="18"/>
                                <a:pt x="37" y="18"/>
                              </a:cubicBezTo>
                              <a:cubicBezTo>
                                <a:pt x="9" y="18"/>
                                <a:pt x="9" y="18"/>
                                <a:pt x="9" y="18"/>
                              </a:cubicBezTo>
                              <a:cubicBezTo>
                                <a:pt x="4" y="18"/>
                                <a:pt x="0" y="23"/>
                                <a:pt x="0" y="28"/>
                              </a:cubicBezTo>
                              <a:cubicBezTo>
                                <a:pt x="0" y="103"/>
                                <a:pt x="0" y="103"/>
                                <a:pt x="0" y="103"/>
                              </a:cubicBezTo>
                              <a:cubicBezTo>
                                <a:pt x="0" y="108"/>
                                <a:pt x="4" y="112"/>
                                <a:pt x="9" y="112"/>
                              </a:cubicBezTo>
                              <a:cubicBezTo>
                                <a:pt x="122" y="112"/>
                                <a:pt x="122" y="112"/>
                                <a:pt x="122" y="112"/>
                              </a:cubicBezTo>
                              <a:cubicBezTo>
                                <a:pt x="127" y="112"/>
                                <a:pt x="131" y="108"/>
                                <a:pt x="131" y="103"/>
                              </a:cubicBezTo>
                              <a:cubicBezTo>
                                <a:pt x="131" y="28"/>
                                <a:pt x="131" y="28"/>
                                <a:pt x="131" y="28"/>
                              </a:cubicBezTo>
                              <a:cubicBezTo>
                                <a:pt x="131" y="23"/>
                                <a:pt x="127" y="18"/>
                                <a:pt x="122" y="18"/>
                              </a:cubicBezTo>
                              <a:cubicBezTo>
                                <a:pt x="122" y="18"/>
                                <a:pt x="122" y="18"/>
                                <a:pt x="122" y="18"/>
                              </a:cubicBezTo>
                              <a:close/>
                              <a:moveTo>
                                <a:pt x="47" y="9"/>
                              </a:moveTo>
                              <a:cubicBezTo>
                                <a:pt x="84" y="9"/>
                                <a:pt x="84" y="9"/>
                                <a:pt x="84" y="9"/>
                              </a:cubicBezTo>
                              <a:cubicBezTo>
                                <a:pt x="84" y="18"/>
                                <a:pt x="84" y="18"/>
                                <a:pt x="84" y="18"/>
                              </a:cubicBezTo>
                              <a:cubicBezTo>
                                <a:pt x="47" y="18"/>
                                <a:pt x="47" y="18"/>
                                <a:pt x="47" y="18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lose/>
                              <a:moveTo>
                                <a:pt x="122" y="28"/>
                              </a:moveTo>
                              <a:cubicBezTo>
                                <a:pt x="122" y="43"/>
                                <a:pt x="122" y="43"/>
                                <a:pt x="122" y="43"/>
                              </a:cubicBezTo>
                              <a:cubicBezTo>
                                <a:pt x="107" y="49"/>
                                <a:pt x="88" y="52"/>
                                <a:pt x="70" y="53"/>
                              </a:cubicBezTo>
                              <a:cubicBezTo>
                                <a:pt x="70" y="51"/>
                                <a:pt x="70" y="51"/>
                                <a:pt x="70" y="51"/>
                              </a:cubicBezTo>
                              <a:cubicBezTo>
                                <a:pt x="70" y="49"/>
                                <a:pt x="68" y="46"/>
                                <a:pt x="65" y="46"/>
                              </a:cubicBezTo>
                              <a:cubicBezTo>
                                <a:pt x="63" y="46"/>
                                <a:pt x="61" y="49"/>
                                <a:pt x="61" y="51"/>
                              </a:cubicBezTo>
                              <a:cubicBezTo>
                                <a:pt x="61" y="53"/>
                                <a:pt x="61" y="53"/>
                                <a:pt x="61" y="53"/>
                              </a:cubicBezTo>
                              <a:cubicBezTo>
                                <a:pt x="43" y="52"/>
                                <a:pt x="24" y="48"/>
                                <a:pt x="9" y="42"/>
                              </a:cubicBezTo>
                              <a:cubicBezTo>
                                <a:pt x="9" y="28"/>
                                <a:pt x="9" y="28"/>
                                <a:pt x="9" y="28"/>
                              </a:cubicBezTo>
                              <a:cubicBezTo>
                                <a:pt x="122" y="28"/>
                                <a:pt x="122" y="28"/>
                                <a:pt x="122" y="28"/>
                              </a:cubicBezTo>
                              <a:cubicBezTo>
                                <a:pt x="122" y="28"/>
                                <a:pt x="122" y="28"/>
                                <a:pt x="122" y="28"/>
                              </a:cubicBezTo>
                              <a:close/>
                              <a:moveTo>
                                <a:pt x="9" y="103"/>
                              </a:moveTo>
                              <a:cubicBezTo>
                                <a:pt x="9" y="47"/>
                                <a:pt x="9" y="47"/>
                                <a:pt x="9" y="47"/>
                              </a:cubicBezTo>
                              <a:cubicBezTo>
                                <a:pt x="24" y="53"/>
                                <a:pt x="43" y="57"/>
                                <a:pt x="61" y="57"/>
                              </a:cubicBezTo>
                              <a:cubicBezTo>
                                <a:pt x="61" y="60"/>
                                <a:pt x="61" y="60"/>
                                <a:pt x="61" y="60"/>
                              </a:cubicBezTo>
                              <a:cubicBezTo>
                                <a:pt x="61" y="63"/>
                                <a:pt x="63" y="65"/>
                                <a:pt x="65" y="65"/>
                              </a:cubicBezTo>
                              <a:cubicBezTo>
                                <a:pt x="68" y="65"/>
                                <a:pt x="70" y="63"/>
                                <a:pt x="70" y="60"/>
                              </a:cubicBezTo>
                              <a:cubicBezTo>
                                <a:pt x="70" y="58"/>
                                <a:pt x="70" y="58"/>
                                <a:pt x="70" y="58"/>
                              </a:cubicBezTo>
                              <a:cubicBezTo>
                                <a:pt x="88" y="57"/>
                                <a:pt x="107" y="54"/>
                                <a:pt x="122" y="48"/>
                              </a:cubicBezTo>
                              <a:cubicBezTo>
                                <a:pt x="122" y="103"/>
                                <a:pt x="122" y="103"/>
                                <a:pt x="122" y="103"/>
                              </a:cubicBezTo>
                              <a:cubicBezTo>
                                <a:pt x="9" y="103"/>
                                <a:pt x="9" y="103"/>
                                <a:pt x="9" y="103"/>
                              </a:cubicBezTo>
                              <a:cubicBezTo>
                                <a:pt x="9" y="103"/>
                                <a:pt x="9" y="103"/>
                                <a:pt x="9" y="103"/>
                              </a:cubicBezTo>
                              <a:close/>
                              <a:moveTo>
                                <a:pt x="9" y="103"/>
                              </a:moveTo>
                              <a:cubicBezTo>
                                <a:pt x="9" y="103"/>
                                <a:pt x="9" y="103"/>
                                <a:pt x="9" y="103"/>
                              </a:cubicBezTo>
                            </a:path>
                          </a:pathLst>
                        </a:custGeom>
                        <a:solidFill>
                          <a:srgbClr val="0D0D0D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137" o:spid="_x0000_s1026" o:spt="100" style="position:absolute;left:0pt;margin-left:-37.95pt;margin-top:188.3pt;height:14.1pt;width:16.5pt;z-index:251677696;mso-width-relative:page;mso-height-relative:page;" fillcolor="#0D0D0D" filled="t" stroked="f" coordsize="131,112" o:gfxdata="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" path="m122,18c93,18,93,18,93,18c93,9,93,9,93,9c93,4,89,0,84,0c47,0,47,0,47,0c41,0,37,4,37,9c37,18,37,18,37,18c9,18,9,18,9,18c4,18,0,23,0,28c0,103,0,103,0,103c0,108,4,112,9,112c122,112,122,112,122,112c127,112,131,108,131,103c131,28,131,28,131,28c131,23,127,18,122,18c122,18,122,18,122,18xm47,9c84,9,84,9,84,9c84,18,84,18,84,18c47,18,47,18,47,18c47,9,47,9,47,9c47,9,47,9,47,9xm122,28c122,43,122,43,122,43c107,49,88,52,70,53c70,51,70,51,70,51c70,49,68,46,65,46c63,46,61,49,61,51c61,53,61,53,61,53c43,52,24,48,9,42c9,28,9,28,9,28c122,28,122,28,122,28c122,28,122,28,122,28xm9,103c9,47,9,47,9,47c24,53,43,57,61,57c61,60,61,60,61,60c61,63,63,65,65,65c68,65,70,63,70,60c70,58,70,58,70,58c88,57,107,54,122,48c122,103,122,103,122,103c9,103,9,103,9,103c9,103,9,103,9,103xm9,103c9,103,9,103,9,103e">
                <v:path o:connectlocs="122,18;93,18;93,9;84,0;47,0;37,9;37,18;9,18;0,28;0,103;9,112;122,112;131,103;131,28;122,18;122,18;47,9;84,9;84,18;47,18;47,9;47,9;122,28;122,43;70,53;70,51;65,46;61,51;61,53;9,42;9,28;122,28;122,28;9,103;9,47;61,57;61,60;65,65;70,60;70,58;122,48;122,103;9,103;9,103;9,103;9,103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-526415</wp:posOffset>
                </wp:positionH>
                <wp:positionV relativeFrom="paragraph">
                  <wp:posOffset>1223010</wp:posOffset>
                </wp:positionV>
                <wp:extent cx="257175" cy="179070"/>
                <wp:effectExtent l="0" t="0" r="1905" b="4445"/>
                <wp:wrapNone/>
                <wp:docPr id="139" name="任意多边形 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7175" cy="1790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262626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1.45pt;margin-top:96.3pt;height:14.1pt;width:20.25pt;z-index:251676672;mso-width-relative:page;mso-height-relative:page;" fillcolor="#262626" filled="t" stroked="f" coordsize="263,184" o:gfxdata="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-558165</wp:posOffset>
                </wp:positionH>
                <wp:positionV relativeFrom="paragraph">
                  <wp:posOffset>403860</wp:posOffset>
                </wp:positionV>
                <wp:extent cx="1888490" cy="29718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490" cy="297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00" w:lineRule="exact"/>
                              <w:jc w:val="center"/>
                              <w:rPr>
                                <w:rFonts w:hint="default" w:eastAsia="微软雅黑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求职意向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产品经理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.95pt;margin-top:31.8pt;height:23.4pt;width:148.7pt;z-index:251663360;mso-width-relative:page;mso-height-relative:page;" filled="f" stroked="f" coordsize="21600,21600" o:gfxdata="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ECnwy2wAAAAoBAAAP&#10;AAAAAAAAAAEAIAAAACIAAABkcnMvZG93bnJldi54bWxQSwECFAAUAAAACACHTuJA0fkjaqMBAAA6&#10;AwAADgAAAAAAAAABACAAAAAq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300" w:lineRule="exact"/>
                        <w:jc w:val="center"/>
                        <w:rPr>
                          <w:rFonts w:hint="default" w:eastAsia="微软雅黑"/>
                          <w:color w:val="000000" w:themeColor="text1"/>
                          <w:sz w:val="28"/>
                          <w:szCs w:val="28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求职意向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产品经理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-367030</wp:posOffset>
                </wp:positionH>
                <wp:positionV relativeFrom="paragraph">
                  <wp:posOffset>-146685</wp:posOffset>
                </wp:positionV>
                <wp:extent cx="1398905" cy="553085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905" cy="553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 w:line="560" w:lineRule="exact"/>
                              <w:jc w:val="center"/>
                              <w:rPr>
                                <w:rFonts w:hint="eastAsia" w:eastAsia="宋体"/>
                                <w:color w:val="000000" w:themeColor="text1"/>
                                <w:sz w:val="52"/>
                                <w:szCs w:val="5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52"/>
                                <w:szCs w:val="5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黎XX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8.9pt;margin-top:-11.55pt;height:43.55pt;width:110.15pt;z-index:251662336;mso-width-relative:page;mso-height-relative:page;" filled="f" stroked="f" coordsize="21600,21600" o:gfxdata="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Px2kK2wAAAAoBAAAP&#10;AAAAAAAAAAEAIAAAACIAAABkcnMvZG93bnJldi54bWxQSwECFAAUAAAACACHTuJA14Pu8qMBAAA8&#10;AwAADgAAAAAAAAABACAAAAAq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 w:line="560" w:lineRule="exact"/>
                        <w:jc w:val="center"/>
                        <w:rPr>
                          <w:rFonts w:hint="eastAsia" w:eastAsia="宋体"/>
                          <w:color w:val="000000" w:themeColor="text1"/>
                          <w:sz w:val="52"/>
                          <w:szCs w:val="5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52"/>
                          <w:szCs w:val="5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黎XX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8181975</wp:posOffset>
                </wp:positionV>
                <wp:extent cx="601218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1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08CC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2pt;margin-top:644.25pt;height:0pt;width:473.4pt;z-index:251671552;mso-width-relative:page;mso-height-relative:page;" filled="f" stroked="t" coordsize="21600,21600" o:gfxdata="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oRmAi1wAAAA0BAAAPAAAAAAAAAAEAIAAAACIAAABkcnMvZG93bnJldi54bWxQSwECFAAUAAAA&#10;CACHTuJAi74wru8BAAC9AwAADgAAAAAAAAABACAAAAAmAQAAZHJzL2Uyb0RvYy54bWxQSwUGAAAA&#10;AAYABgBZAQAAhwUAAAAA&#10;">
                <v:fill on="f" focussize="0,0"/>
                <v:stroke weight="0.5pt" color="#208CCD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-160020</wp:posOffset>
                </wp:positionH>
                <wp:positionV relativeFrom="paragraph">
                  <wp:posOffset>6791325</wp:posOffset>
                </wp:positionV>
                <wp:extent cx="6012180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1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08CC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2.6pt;margin-top:534.75pt;height:0pt;width:473.4pt;z-index:251670528;mso-width-relative:page;mso-height-relative:page;" filled="f" stroked="t" coordsize="21600,21600" o:gfxdata="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OyYl/XAAAADQEAAA8AAAAAAAAAAQAgAAAAIgAAAGRycy9kb3ducmV2LnhtbFBLAQIUABQAAAAI&#10;AIdO4kCL3kSi7gEAAL0DAAAOAAAAAAAAAAEAIAAAACYBAABkcnMvZTJvRG9jLnhtbFBLBQYAAAAA&#10;BgAGAFkBAACGBQAAAAA=&#10;">
                <v:fill on="f" focussize="0,0"/>
                <v:stroke weight="0.5pt" color="#208CCD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2638425</wp:posOffset>
                </wp:positionV>
                <wp:extent cx="6012180" cy="0"/>
                <wp:effectExtent l="0" t="0" r="0" b="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1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08CC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9pt;margin-top:207.75pt;height:0pt;width:473.4pt;z-index:251669504;mso-width-relative:page;mso-height-relative:page;" filled="f" stroked="t" coordsize="21600,21600" o:gfxdata="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pMAP5tgAAAALAQAADwAAAAAAAAABACAAAAAiAAAAZHJzL2Rvd25yZXYueG1sUEsBAhQAFAAA&#10;AAgAh07iQIserLrvAQAAvQMAAA4AAAAAAAAAAQAgAAAAJwEAAGRycy9lMm9Eb2MueG1sUEsFBgAA&#10;AAAGAAYAWQEAAIgFAAAAAA==&#10;">
                <v:fill on="f" focussize="0,0"/>
                <v:stroke weight="0.5pt" color="#208CCD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-129540</wp:posOffset>
                </wp:positionH>
                <wp:positionV relativeFrom="paragraph">
                  <wp:posOffset>1459230</wp:posOffset>
                </wp:positionV>
                <wp:extent cx="6012180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1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08CC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0.2pt;margin-top:114.9pt;height:0pt;width:473.4pt;z-index:251668480;mso-width-relative:page;mso-height-relative:page;" filled="f" stroked="t" coordsize="21600,21600" o:gfxdata="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yCh+NUAAAALAQAADwAAAAAAAAABACAAAAAiAAAAZHJzL2Rvd25yZXYueG1sUEsBAhQAFAAAAAgA&#10;h07iQIs+4Z/vAQAAvQMAAA4AAAAAAAAAAQAgAAAAJAEAAGRycy9lMm9Eb2MueG1sUEsFBgAAAAAG&#10;AAYAWQEAAIUFAAAAAA==&#10;">
                <v:fill on="f" focussize="0,0"/>
                <v:stroke weight="0.5pt" color="#208CCD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-608965</wp:posOffset>
                </wp:positionH>
                <wp:positionV relativeFrom="paragraph">
                  <wp:posOffset>1478915</wp:posOffset>
                </wp:positionV>
                <wp:extent cx="6588125" cy="66548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8125" cy="3894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广西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师范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计算机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专业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在校期间连续两年荣获年度优秀学生专业奖学金（前7％）。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95pt;margin-top:116.45pt;height:52.4pt;width:518.75pt;z-index:251672576;mso-width-relative:page;mso-height-relative:page;" filled="f" stroked="f" coordsize="21600,21600" o:gfxdata="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dZ05N9kA&#10;AAALAQAADwAAAAAAAAABACAAAAAiAAAAZHJzL2Rvd25yZXYueG1sUEsBAhQAFAAAAAgAh07iQEBv&#10;jBEeAgAAJQQAAA4AAAAAAAAAAQAgAAAAKAEAAGRycy9lMm9Eb2MueG1sUEsFBgAAAAAGAAYAWQEA&#10;AL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广西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师范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大学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计算机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专业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在校期间连续两年荣获年度优秀学生专业奖学金（前7％）。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-608965</wp:posOffset>
                </wp:positionH>
                <wp:positionV relativeFrom="paragraph">
                  <wp:posOffset>6793865</wp:posOffset>
                </wp:positionV>
                <wp:extent cx="6588125" cy="86423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8125" cy="104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大学英语四级证书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熟练掌握WPS文字、WPS表格、WPS演示等日常办公软件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熟悉Axure、Visio2.了解和运用交互设计、用户体验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95pt;margin-top:534.95pt;height:68.05pt;width:518.75pt;mso-position-horizontal-relative:margin;z-index:251675648;mso-width-relative:page;mso-height-relative:page;" filled="f" stroked="f" coordsize="21600,21600" o:gfxdata="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Ug0w+2AAA&#10;AA0BAAAPAAAAAAAAAAEAIAAAACIAAABkcnMvZG93bnJldi54bWxQSwECFAAUAAAACACHTuJAd2Mk&#10;sx4CAAAmBAAADgAAAAAAAAABACAAAAAnAQAAZHJzL2Uyb0RvYy54bWxQSwUGAAAAAAYABgBZAQAA&#10;t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大学英语四级证书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熟练掌握WPS文字、WPS表格、WPS演示等日常办公软件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熟悉Axure、Visio2.了解和运用交互设计、用户体验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7821930</wp:posOffset>
                </wp:positionV>
                <wp:extent cx="1218565" cy="342900"/>
                <wp:effectExtent l="0" t="0" r="0" b="0"/>
                <wp:wrapNone/>
                <wp:docPr id="2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8565" cy="3429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color w:val="000000" w:themeColor="text1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4"/>
                                <w:sz w:val="28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-15.75pt;margin-top:615.9pt;height:27pt;width:95.95pt;z-index:251667456;mso-width-relative:page;mso-height-relative:page;" filled="f" stroked="f" coordsize="21600,21600" o:gfxdata="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2ri94NkAAAANAQAADwAAAAAAAAABACAAAAAiAAAAZHJzL2Rvd25yZXYueG1sUEsB&#10;AhQAFAAAAAgAh07iQOn7KP67AQAAX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/>
                        <w:rPr>
                          <w:color w:val="000000" w:themeColor="text1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4"/>
                          <w:sz w:val="28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6435090</wp:posOffset>
                </wp:positionV>
                <wp:extent cx="1276350" cy="342900"/>
                <wp:effectExtent l="0" t="0" r="0" b="0"/>
                <wp:wrapNone/>
                <wp:docPr id="19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429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color w:val="000000" w:themeColor="text1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4"/>
                                <w:sz w:val="28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技能证书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-15.75pt;margin-top:506.7pt;height:27pt;width:100.5pt;z-index:251666432;mso-width-relative:page;mso-height-relative:page;" filled="f" stroked="f" coordsize="21600,21600" o:gfxdata="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8qUa/YAAAADQEAAA8AAAAAAAAAAQAgAAAAIgAAAGRycy9kb3ducmV2LnhtbFBLAQIU&#10;ABQAAAAIAIdO4kCsr+eCugEAAF8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/>
                        <w:rPr>
                          <w:color w:val="000000" w:themeColor="text1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4"/>
                          <w:sz w:val="28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1111885</wp:posOffset>
                </wp:positionV>
                <wp:extent cx="942975" cy="342900"/>
                <wp:effectExtent l="0" t="0" r="0" b="0"/>
                <wp:wrapNone/>
                <wp:docPr id="47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429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color w:val="000000" w:themeColor="text1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4"/>
                                <w:sz w:val="28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-15.75pt;margin-top:87.55pt;height:27pt;width:74.25pt;z-index:251664384;mso-width-relative:page;mso-height-relative:page;" filled="f" stroked="f" coordsize="21600,21600" o:gfxdata="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zC8IS9cAAAALAQAADwAAAAAAAAABACAAAAAiAAAAZHJzL2Rvd25yZXYueG1sUEsBAhQA&#10;FAAAAAgAh07iQGlUb1+6AQAAXg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color w:val="000000" w:themeColor="text1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4"/>
                          <w:sz w:val="28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2277110</wp:posOffset>
                </wp:positionV>
                <wp:extent cx="942975" cy="342900"/>
                <wp:effectExtent l="0" t="0" r="0" b="0"/>
                <wp:wrapNone/>
                <wp:docPr id="16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429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color w:val="000000" w:themeColor="text1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4"/>
                                <w:sz w:val="28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-15.75pt;margin-top:179.3pt;height:27pt;width:74.25pt;z-index:251665408;mso-width-relative:page;mso-height-relative:page;" filled="f" stroked="f" coordsize="21600,21600" o:gfxdata="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OFBKnfYAAAACwEAAA8AAAAAAAAAAQAgAAAAIgAAAGRycy9kb3ducmV2LnhtbFBLAQIU&#10;ABQAAAAIAIdO4kDNZ8heugEAAF4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/>
                        <w:rPr>
                          <w:color w:val="000000" w:themeColor="text1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4"/>
                          <w:sz w:val="28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-518160</wp:posOffset>
                </wp:positionH>
                <wp:positionV relativeFrom="paragraph">
                  <wp:posOffset>1197610</wp:posOffset>
                </wp:positionV>
                <wp:extent cx="215900" cy="143510"/>
                <wp:effectExtent l="0" t="0" r="12700" b="8890"/>
                <wp:wrapNone/>
                <wp:docPr id="1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39140" y="2112010"/>
                          <a:ext cx="215900" cy="143510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0.8pt;margin-top:94.3pt;height:11.3pt;width:17pt;z-index:251659264;v-text-anchor:middle;mso-width-relative:page;mso-height-relative:page;" fillcolor="#FFFFFF [3212]" filled="t" stroked="f" coordsize="6649,3908" o:gfxdata="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" path="m6649,1054l3324,0,0,1054,1706,1594,1398,3223,3324,3908,5251,3223,4943,1594,6649,1054xe">
                <v:path o:connectlocs="61857346,11093381;30924030,0;0,11093381;15871361,16776899;13005953,33922157;30924030,41131809;48851393,33922157;45985985,16776899;61857346,11093381" o:connectangles="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-451485</wp:posOffset>
                </wp:positionH>
                <wp:positionV relativeFrom="paragraph">
                  <wp:posOffset>2392045</wp:posOffset>
                </wp:positionV>
                <wp:extent cx="99060" cy="178435"/>
                <wp:effectExtent l="0" t="0" r="7620" b="4445"/>
                <wp:wrapNone/>
                <wp:docPr id="12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05815" y="3306445"/>
                          <a:ext cx="99060" cy="178435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35.55pt;margin-top:188.35pt;height:14.05pt;width:7.8pt;z-index:251660288;v-text-anchor:middle;mso-width-relative:page;mso-height-relative:page;" fillcolor="#FFFFFF [3212]" filled="t" stroked="f" coordsize="3389,6457" o:gfxdata="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3850193,3937867;23746631,4198763;23410108,4948814;22892388,6049463;22202067,7419159;21563540,8568721;21080312,9359561;20562593,10166705;20018976,10965697;19440839,11748357;18819558,12506588;18172380,13224031;29243219,38897614;0,38897614;11355596,13802915;10673897,13085445;10026748,12319061;9396845,11511917;8810055,10680344;8249193,9832440;7731473,8984535;7248245,8144782;6411248,6587559;5764070,5250471;5306739,4247675;5030634,3619906;5134166,3522053;5634640,3122571;6186909,2706784;6911722,2233905;7783239,1736570;8801432,1231082;9370947,1002822;9957707,774535;10587611,578856;11243412,399482;11933704,244591;12641271,122282;13383359,40760;14142722,0;14927924,8152;15747675,65217;16584672,179374;17430292,350569;18310462,578856;19199225,880513;20105263,1255539;21028546,1703961;21969076,2233905;22918257,2853523;23884684,356284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-608965</wp:posOffset>
                </wp:positionH>
                <wp:positionV relativeFrom="paragraph">
                  <wp:posOffset>2663190</wp:posOffset>
                </wp:positionV>
                <wp:extent cx="6588125" cy="3386455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125" cy="3386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~至今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XX快运航空有限公司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工程技术部产品经理 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sz w:val="24"/>
                              </w:rPr>
                              <w:t>
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将国外的图纸进行整理，国标化；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对图纸进行核对，对照标准寻找，适合的国产材料替代，对技术要求加以说明解释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对产品仔细分析并进行合理改进，提供改进方案，负责核对、维护、更新ERP系统中BOM；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协助解决组装现场，安装现场出现的技术问题；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制作产品销售单（workshopordersheet），编制生产工艺流程sop，核对校正或者重新制作产品说明书；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协助采购部门开发新供应商，协助供应商解决生产过程中图纸的解释，工艺等；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b/>
                                <w:color w:val="1F4E79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根据工程项目需要，设计非标准产品。 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sz w:val="24"/>
                              </w:rPr>
                              <w:t>
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sz w:val="24"/>
                              </w:rPr>
                              <w:br w:type="textWrapping"/>
                            </w:r>
                          </w:p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8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XX航空有限公司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产品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运营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中国空间技术研究院主要从事卫星、飞船等型号机械总体设计工作，包括构形布局、结构设计、力学分析等，熟练使用Pro/E、AutoCAD、PANTRAN等结构设计和分析软件，具有大型星、船产品结构设计经验和三维数字化使用经验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sz w:val="24"/>
                              </w:rPr>
                              <w:br w:type="textWrapping"/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sz w:val="24"/>
                              </w:rPr>
                              <w:t>验；曾参与多个航天型号研制，完成项目技术流程与实施大纲设计，参与整个项</w:t>
                            </w:r>
                            <w:r>
                              <w:rPr>
                                <w:rFonts w:ascii="宋体" w:hAnsi="宋体" w:eastAsia="宋体" w:cs="宋体"/>
                                <w:color w:val="000000"/>
                                <w:sz w:val="24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负责相关产品的原型设计工作，整理甲方需求并制定工作计划，做好相关工作的分配；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协助产品经理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进行版本迭代的流程建设和优化，参与相关产品部分基础功能策划工作。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95pt;margin-top:209.7pt;height:266.65pt;width:518.75pt;z-index:251673600;mso-width-relative:page;mso-height-relative:page;" filled="f" stroked="f" coordsize="21600,21600" o:gfxdata="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IWUWT3AAAAAsBAAAP&#10;AAAAAAAAAAEAIAAAACIAAABkcnMvZG93bnJldi54bWxQSwECFAAUAAAACACHTuJAL0bUuxQCAAAZ&#10;BAAADgAAAAAAAAABACAAAAAr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Chars="0"/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2"/>
                          <w:szCs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~至今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XX快运航空有限公司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工程技术部产品经理 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sz w:val="24"/>
                        </w:rPr>
                        <w:t>
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将国外的图纸进行整理，国标化；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对图纸进行核对，对照标准寻找，适合的国产材料替代，对技术要求加以说明解释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对产品仔细分析并进行合理改进，提供改进方案，负责核对、维护、更新ERP系统中BOM；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协助解决组装现场，安装现场出现的技术问题；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制作产品销售单（workshopordersheet），编制生产工艺流程sop，核对校正或者重新制作产品说明书；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协助采购部门开发新供应商，协助供应商解决生产过程中图纸的解释，工艺等；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ascii="微软雅黑" w:hAnsi="微软雅黑" w:eastAsia="微软雅黑"/>
                          <w:b/>
                          <w:color w:val="1F4E79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根据工程项目需要，设计非标准产品。 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sz w:val="24"/>
                        </w:rPr>
                        <w:t>
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sz w:val="24"/>
                        </w:rPr>
                        <w:br w:type="textWrapping"/>
                      </w:r>
                    </w:p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9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8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XX航空有限公司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产品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运营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中国空间技术研究院主要从事卫星、飞船等型号机械总体设计工作，包括构形布局、结构设计、力学分析等，熟练使用Pro/E、AutoCAD、PANTRAN等结构设计和分析软件，具有大型星、船产品结构设计经验和三维数字化使用经验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sz w:val="24"/>
                        </w:rPr>
                        <w:br w:type="textWrapping"/>
                      </w:r>
                      <w:r>
                        <w:rPr>
                          <w:rFonts w:ascii="宋体" w:hAnsi="宋体" w:eastAsia="宋体" w:cs="宋体"/>
                          <w:color w:val="000000"/>
                          <w:sz w:val="24"/>
                        </w:rPr>
                        <w:t>验；曾参与多个航天型号研制，完成项目技术流程与实施大纲设计，参与整个项</w:t>
                      </w:r>
                      <w:r>
                        <w:rPr>
                          <w:rFonts w:ascii="宋体" w:hAnsi="宋体" w:eastAsia="宋体" w:cs="宋体"/>
                          <w:color w:val="000000"/>
                          <w:sz w:val="24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负责相关产品的原型设计工作，整理甲方需求并制定工作计划，做好相关工作的分配；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协助产品经理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进行版本迭代的流程建设和优化，参与相关产品部分基础功能策划工作。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-608965</wp:posOffset>
                </wp:positionH>
                <wp:positionV relativeFrom="paragraph">
                  <wp:posOffset>8190865</wp:posOffset>
                </wp:positionV>
                <wp:extent cx="6588125" cy="113982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8125" cy="104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为人诚实、温和、热情开朗；坚强、责任心强、心思细密、善于分析，有较强的组织能力和自我约束能力，乐于听取别人的意见，虚心接受别人的教诲和帮助，并擅长从中发现闪光点。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95pt;margin-top:644.95pt;height:89.75pt;width:518.75pt;mso-position-horizontal-relative:margin;z-index:251674624;mso-width-relative:page;mso-height-relative:page;" filled="f" stroked="f" coordsize="21600,21600" o:gfxdata="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D1mIwvZ&#10;AAAADQEAAA8AAAAAAAAAAQAgAAAAIgAAAGRycy9kb3ducmV2LnhtbFBLAQIUABQAAAAIAIdO4kBt&#10;Ec1IHwIAACYEAAAOAAAAAAAAAAEAIAAAACgBAABkcnMvZTJvRG9jLnhtbFBLBQYAAAAABgAGAFkB&#10;AAC5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为人诚实、温和、热情开朗；坚强、责任心强、心思细密、善于分析，有较强的组织能力和自我约束能力，乐于听取别人的意见，虚心接受别人的教诲和帮助，并擅长从中发现闪光点。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1682115</wp:posOffset>
                </wp:positionH>
                <wp:positionV relativeFrom="paragraph">
                  <wp:posOffset>-200025</wp:posOffset>
                </wp:positionV>
                <wp:extent cx="2659380" cy="1046480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9380" cy="1046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出生日期：199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.1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现居住地：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成都市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·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武侯区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联系电话：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138-0000-0000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电子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邮箱：123456789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.com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2.45pt;margin-top:-15.75pt;height:82.4pt;width:209.4pt;z-index:251661312;mso-width-relative:page;mso-height-relative:page;" filled="f" stroked="f" coordsize="21600,21600" o:gfxdata="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HQ6AEbcAAAACwEA&#10;AA8AAAAAAAAAAQAgAAAAIgAAAGRycy9kb3ducmV2LnhtbFBLAQIUABQAAAAIAIdO4kATyqjbpAEA&#10;AD0DAAAOAAAAAAAAAAEAIAAAACs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jc w:val="both"/>
                        <w:textAlignment w:val="auto"/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出生日期：199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.1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jc w:val="both"/>
                        <w:textAlignment w:val="auto"/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现居住地：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成都市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·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武侯区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jc w:val="both"/>
                        <w:textAlignment w:val="auto"/>
                        <w:rPr>
                          <w:rFonts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联系电话：</w:t>
                      </w:r>
                      <w:r>
                        <w:rPr>
                          <w:rFonts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138-0000-0000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leftChars="0" w:hanging="420" w:firstLineChars="0"/>
                        <w:jc w:val="both"/>
                        <w:textAlignment w:val="auto"/>
                        <w:rPr>
                          <w:rFonts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电子</w:t>
                      </w:r>
                      <w:r>
                        <w:rPr>
                          <w:rFonts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邮箱：123456789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@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.com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AC3E4D"/>
    <w:multiLevelType w:val="singleLevel"/>
    <w:tmpl w:val="0FAC3E4D"/>
    <w:lvl w:ilvl="0" w:tentative="0">
      <w:start w:val="1"/>
      <w:numFmt w:val="bullet"/>
      <w:lvlText w:val="¢"/>
      <w:lvlJc w:val="left"/>
      <w:pPr>
        <w:ind w:left="420" w:leftChars="0" w:hanging="420" w:firstLineChars="0"/>
      </w:pPr>
      <w:rPr>
        <w:rFonts w:hint="default" w:ascii="Wingdings" w:hAnsi="Wingdings" w:cs="Wingdings"/>
        <w:color w:val="4B85CB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jYsImhkaWQiOiI3ZjM2MGQ5ODI1ZDVhMzFjMzczMzA1YWI4M2Y5YjNhYyIsInVzZXJDb3VudCI6MjZ9"/>
  </w:docVars>
  <w:rsids>
    <w:rsidRoot w:val="7BF15A60"/>
    <w:rsid w:val="00046796"/>
    <w:rsid w:val="00107AF0"/>
    <w:rsid w:val="00127990"/>
    <w:rsid w:val="001B7DCF"/>
    <w:rsid w:val="001C5825"/>
    <w:rsid w:val="00200D35"/>
    <w:rsid w:val="00294524"/>
    <w:rsid w:val="002A41C5"/>
    <w:rsid w:val="00354FEA"/>
    <w:rsid w:val="0047216F"/>
    <w:rsid w:val="004B3E56"/>
    <w:rsid w:val="005C320A"/>
    <w:rsid w:val="00637D83"/>
    <w:rsid w:val="00687E30"/>
    <w:rsid w:val="006C1E56"/>
    <w:rsid w:val="007669CA"/>
    <w:rsid w:val="00785075"/>
    <w:rsid w:val="0081713D"/>
    <w:rsid w:val="00843008"/>
    <w:rsid w:val="008B11F0"/>
    <w:rsid w:val="009436E3"/>
    <w:rsid w:val="009A034D"/>
    <w:rsid w:val="00B1469B"/>
    <w:rsid w:val="00B758B0"/>
    <w:rsid w:val="00C1456C"/>
    <w:rsid w:val="00E67E75"/>
    <w:rsid w:val="00E87150"/>
    <w:rsid w:val="00EB1014"/>
    <w:rsid w:val="00FB3B69"/>
    <w:rsid w:val="03E976D4"/>
    <w:rsid w:val="042C7070"/>
    <w:rsid w:val="062A142B"/>
    <w:rsid w:val="0797489E"/>
    <w:rsid w:val="0AC40A44"/>
    <w:rsid w:val="108A4FA0"/>
    <w:rsid w:val="119654BE"/>
    <w:rsid w:val="141D5C03"/>
    <w:rsid w:val="14CD18FF"/>
    <w:rsid w:val="16AC39FC"/>
    <w:rsid w:val="17977FC4"/>
    <w:rsid w:val="17FD2CA3"/>
    <w:rsid w:val="194523AC"/>
    <w:rsid w:val="1A7647E7"/>
    <w:rsid w:val="1C611EAB"/>
    <w:rsid w:val="1CA473E9"/>
    <w:rsid w:val="1D646B79"/>
    <w:rsid w:val="1FD55B0C"/>
    <w:rsid w:val="1FE6528D"/>
    <w:rsid w:val="1FEF2919"/>
    <w:rsid w:val="23E5168F"/>
    <w:rsid w:val="26812549"/>
    <w:rsid w:val="27314FF2"/>
    <w:rsid w:val="27391076"/>
    <w:rsid w:val="27905E50"/>
    <w:rsid w:val="29054962"/>
    <w:rsid w:val="29B175E9"/>
    <w:rsid w:val="29F01EC0"/>
    <w:rsid w:val="2BBB474F"/>
    <w:rsid w:val="2C1856FE"/>
    <w:rsid w:val="2C7C3EDF"/>
    <w:rsid w:val="2D297497"/>
    <w:rsid w:val="2F195A15"/>
    <w:rsid w:val="300541EB"/>
    <w:rsid w:val="3143321D"/>
    <w:rsid w:val="316D029A"/>
    <w:rsid w:val="32AC6BA0"/>
    <w:rsid w:val="33EA3E24"/>
    <w:rsid w:val="37DC1CD5"/>
    <w:rsid w:val="3A5E69D2"/>
    <w:rsid w:val="3AE50EA1"/>
    <w:rsid w:val="3C3C71E7"/>
    <w:rsid w:val="3EA572C5"/>
    <w:rsid w:val="3FC20FBF"/>
    <w:rsid w:val="40381A73"/>
    <w:rsid w:val="4238212F"/>
    <w:rsid w:val="43B8092A"/>
    <w:rsid w:val="440B5490"/>
    <w:rsid w:val="44CB735A"/>
    <w:rsid w:val="47483AE3"/>
    <w:rsid w:val="47906638"/>
    <w:rsid w:val="47AD0F98"/>
    <w:rsid w:val="48BD345D"/>
    <w:rsid w:val="49F41101"/>
    <w:rsid w:val="4BDB1D5D"/>
    <w:rsid w:val="4BF057AE"/>
    <w:rsid w:val="4C63256E"/>
    <w:rsid w:val="4CF136D5"/>
    <w:rsid w:val="50D149F1"/>
    <w:rsid w:val="50F639B0"/>
    <w:rsid w:val="534529CD"/>
    <w:rsid w:val="53A2397B"/>
    <w:rsid w:val="53D3168E"/>
    <w:rsid w:val="53DB0C3B"/>
    <w:rsid w:val="57650F48"/>
    <w:rsid w:val="5DD04E12"/>
    <w:rsid w:val="5EEC0048"/>
    <w:rsid w:val="60D13AF2"/>
    <w:rsid w:val="61D967BF"/>
    <w:rsid w:val="65151A59"/>
    <w:rsid w:val="65C14135"/>
    <w:rsid w:val="667967BE"/>
    <w:rsid w:val="66B2214C"/>
    <w:rsid w:val="67BD6B7E"/>
    <w:rsid w:val="69313380"/>
    <w:rsid w:val="698A0CE2"/>
    <w:rsid w:val="6DA305C4"/>
    <w:rsid w:val="6FE729EA"/>
    <w:rsid w:val="717C53B4"/>
    <w:rsid w:val="74185868"/>
    <w:rsid w:val="75E400EC"/>
    <w:rsid w:val="7855070D"/>
    <w:rsid w:val="78D635FC"/>
    <w:rsid w:val="79EE0E19"/>
    <w:rsid w:val="7B3F7B7E"/>
    <w:rsid w:val="7BF15A60"/>
    <w:rsid w:val="7C1450EF"/>
    <w:rsid w:val="7C6A41A7"/>
    <w:rsid w:val="7CEA394F"/>
    <w:rsid w:val="7D6956D6"/>
    <w:rsid w:val="7D8E0949"/>
    <w:rsid w:val="7F1255AA"/>
    <w:rsid w:val="7FA7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kingsoft\office6\templates\download\4ee923e7-b1b9-4281-9e85-567e56fbf9d1\&#20114;&#32852;&#32593;&#20135;&#21697;&#36816;&#33829;&#23703;&#20301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互联网产品运营岗位求职简历.docx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2021-03-21T15:05:00Z</dcterms:created>
  <dc:creator>双子晨</dc:creator>
  <cp:lastModifiedBy>lelejia</cp:lastModifiedBy>
  <dcterms:modified xsi:type="dcterms:W3CDTF">2022-08-05T13:06:02Z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KSOTemplateUUID">
    <vt:lpwstr>v1.0_mb_heDnSF3nCurWfn9zDsT3Gg==</vt:lpwstr>
  </property>
  <property fmtid="{D5CDD505-2E9C-101B-9397-08002B2CF9AE}" pid="4" name="ICV">
    <vt:lpwstr>F0C025A90880464EAF49E7384209B5D6</vt:lpwstr>
  </property>
</Properties>
</file>