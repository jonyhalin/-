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6598CD">
    <v:background id="_x0000_s1025">
      <v:fill type="pattern" on="t" color2="#FFFFFF" o:title="50%" focussize="0,0" r:id="rId4"/>
    </v:background>
  </w:background>
  <w:body>
    <w:p>
      <w:r>
        <w:rPr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7571105</wp:posOffset>
                </wp:positionV>
                <wp:extent cx="4715510" cy="462915"/>
                <wp:effectExtent l="0" t="0" r="889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52395" y="7522845"/>
                          <a:ext cx="4715510" cy="462915"/>
                          <a:chOff x="13818" y="11839"/>
                          <a:chExt cx="7426" cy="651"/>
                        </a:xfrm>
                      </wpg:grpSpPr>
                      <wps:wsp>
                        <wps:cNvPr id="29" name="矩形 17"/>
                        <wps:cNvSpPr/>
                        <wps:spPr>
                          <a:xfrm>
                            <a:off x="13818" y="12011"/>
                            <a:ext cx="7426" cy="360"/>
                          </a:xfrm>
                          <a:prstGeom prst="rect">
                            <a:avLst/>
                          </a:prstGeom>
                          <a:solidFill>
                            <a:srgbClr val="E9EA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五边形 18"/>
                        <wps:cNvSpPr/>
                        <wps:spPr>
                          <a:xfrm>
                            <a:off x="13822" y="12022"/>
                            <a:ext cx="624" cy="339"/>
                          </a:xfrm>
                          <a:prstGeom prst="homePlate">
                            <a:avLst/>
                          </a:prstGeom>
                          <a:solidFill>
                            <a:srgbClr val="4D4D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12"/>
                        <wps:cNvSpPr txBox="1"/>
                        <wps:spPr>
                          <a:xfrm>
                            <a:off x="14418" y="11839"/>
                            <a:ext cx="1498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4" name="任意多边形 88"/>
                        <wps:cNvSpPr>
                          <a:spLocks noChangeAspect="1"/>
                        </wps:cNvSpPr>
                        <wps:spPr>
                          <a:xfrm>
                            <a:off x="13944" y="12054"/>
                            <a:ext cx="223" cy="2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10215" y="158257"/>
                              </a:cxn>
                              <a:cxn ang="0">
                                <a:pos x="238799" y="151192"/>
                              </a:cxn>
                              <a:cxn ang="0">
                                <a:pos x="238799" y="166735"/>
                              </a:cxn>
                              <a:cxn ang="0">
                                <a:pos x="76302" y="262819"/>
                              </a:cxn>
                              <a:cxn ang="0">
                                <a:pos x="90433" y="275536"/>
                              </a:cxn>
                              <a:cxn ang="0">
                                <a:pos x="62172" y="275536"/>
                              </a:cxn>
                              <a:cxn ang="0">
                                <a:pos x="76302" y="203473"/>
                              </a:cxn>
                              <a:cxn ang="0">
                                <a:pos x="90433" y="217603"/>
                              </a:cxn>
                              <a:cxn ang="0">
                                <a:pos x="62172" y="217603"/>
                              </a:cxn>
                              <a:cxn ang="0">
                                <a:pos x="76302" y="145540"/>
                              </a:cxn>
                              <a:cxn ang="0">
                                <a:pos x="90433" y="158257"/>
                              </a:cxn>
                              <a:cxn ang="0">
                                <a:pos x="62172" y="158257"/>
                              </a:cxn>
                              <a:cxn ang="0">
                                <a:pos x="158257" y="0"/>
                              </a:cxn>
                              <a:cxn ang="0">
                                <a:pos x="196408" y="15543"/>
                              </a:cxn>
                              <a:cxn ang="0">
                                <a:pos x="255755" y="40977"/>
                              </a:cxn>
                              <a:cxn ang="0">
                                <a:pos x="264233" y="49455"/>
                              </a:cxn>
                              <a:cxn ang="0">
                                <a:pos x="302384" y="56520"/>
                              </a:cxn>
                              <a:cxn ang="0">
                                <a:pos x="316514" y="70650"/>
                              </a:cxn>
                              <a:cxn ang="0">
                                <a:pos x="302384" y="368795"/>
                              </a:cxn>
                              <a:cxn ang="0">
                                <a:pos x="14130" y="368795"/>
                              </a:cxn>
                              <a:cxn ang="0">
                                <a:pos x="0" y="354665"/>
                              </a:cxn>
                              <a:cxn ang="0">
                                <a:pos x="14130" y="56520"/>
                              </a:cxn>
                              <a:cxn ang="0">
                                <a:pos x="52281" y="56520"/>
                              </a:cxn>
                              <a:cxn ang="0">
                                <a:pos x="60759" y="40977"/>
                              </a:cxn>
                              <a:cxn ang="0">
                                <a:pos x="104563" y="40977"/>
                              </a:cxn>
                              <a:cxn ang="0">
                                <a:pos x="158257" y="0"/>
                              </a:cxn>
                              <a:cxn ang="0">
                                <a:pos x="193582" y="40977"/>
                              </a:cxn>
                              <a:cxn ang="0">
                                <a:pos x="158257" y="15543"/>
                              </a:cxn>
                              <a:cxn ang="0">
                                <a:pos x="121519" y="40977"/>
                              </a:cxn>
                              <a:cxn ang="0">
                                <a:pos x="193582" y="40977"/>
                              </a:cxn>
                              <a:cxn ang="0">
                                <a:pos x="264233" y="84780"/>
                              </a:cxn>
                              <a:cxn ang="0">
                                <a:pos x="255755" y="100324"/>
                              </a:cxn>
                              <a:cxn ang="0">
                                <a:pos x="158257" y="100324"/>
                              </a:cxn>
                              <a:cxn ang="0">
                                <a:pos x="52281" y="91845"/>
                              </a:cxn>
                              <a:cxn ang="0">
                                <a:pos x="52281" y="84780"/>
                              </a:cxn>
                              <a:cxn ang="0">
                                <a:pos x="26847" y="341948"/>
                              </a:cxn>
                              <a:cxn ang="0">
                                <a:pos x="288254" y="84780"/>
                              </a:cxn>
                              <a:cxn ang="0">
                                <a:pos x="158257" y="57933"/>
                              </a:cxn>
                              <a:cxn ang="0">
                                <a:pos x="67824" y="57933"/>
                              </a:cxn>
                              <a:cxn ang="0">
                                <a:pos x="67824" y="84780"/>
                              </a:cxn>
                              <a:cxn ang="0">
                                <a:pos x="247277" y="84780"/>
                              </a:cxn>
                              <a:cxn ang="0">
                                <a:pos x="247277" y="57933"/>
                              </a:cxn>
                              <a:cxn ang="0">
                                <a:pos x="118693" y="284015"/>
                              </a:cxn>
                              <a:cxn ang="0">
                                <a:pos x="110215" y="275536"/>
                              </a:cxn>
                              <a:cxn ang="0">
                                <a:pos x="238799" y="268471"/>
                              </a:cxn>
                              <a:cxn ang="0">
                                <a:pos x="238799" y="284015"/>
                              </a:cxn>
                              <a:cxn ang="0">
                                <a:pos x="118693" y="226081"/>
                              </a:cxn>
                              <a:cxn ang="0">
                                <a:pos x="110215" y="217603"/>
                              </a:cxn>
                              <a:cxn ang="0">
                                <a:pos x="238799" y="209125"/>
                              </a:cxn>
                              <a:cxn ang="0">
                                <a:pos x="238799" y="226081"/>
                              </a:cxn>
                            </a:cxnLst>
                            <a:pathLst>
                              <a:path w="224" h="261">
                                <a:moveTo>
                                  <a:pt x="84" y="118"/>
                                </a:moveTo>
                                <a:cubicBezTo>
                                  <a:pt x="80" y="118"/>
                                  <a:pt x="78" y="116"/>
                                  <a:pt x="78" y="112"/>
                                </a:cubicBezTo>
                                <a:cubicBezTo>
                                  <a:pt x="78" y="109"/>
                                  <a:pt x="80" y="107"/>
                                  <a:pt x="84" y="107"/>
                                </a:cubicBezTo>
                                <a:cubicBezTo>
                                  <a:pt x="169" y="107"/>
                                  <a:pt x="169" y="107"/>
                                  <a:pt x="169" y="107"/>
                                </a:cubicBezTo>
                                <a:cubicBezTo>
                                  <a:pt x="172" y="107"/>
                                  <a:pt x="175" y="109"/>
                                  <a:pt x="175" y="112"/>
                                </a:cubicBezTo>
                                <a:cubicBezTo>
                                  <a:pt x="175" y="116"/>
                                  <a:pt x="172" y="118"/>
                                  <a:pt x="169" y="118"/>
                                </a:cubicBezTo>
                                <a:cubicBezTo>
                                  <a:pt x="84" y="118"/>
                                  <a:pt x="84" y="118"/>
                                  <a:pt x="84" y="118"/>
                                </a:cubicBezTo>
                                <a:close/>
                                <a:moveTo>
                                  <a:pt x="54" y="186"/>
                                </a:moveTo>
                                <a:cubicBezTo>
                                  <a:pt x="54" y="186"/>
                                  <a:pt x="54" y="186"/>
                                  <a:pt x="54" y="186"/>
                                </a:cubicBezTo>
                                <a:cubicBezTo>
                                  <a:pt x="60" y="186"/>
                                  <a:pt x="64" y="190"/>
                                  <a:pt x="64" y="195"/>
                                </a:cubicBezTo>
                                <a:cubicBezTo>
                                  <a:pt x="64" y="201"/>
                                  <a:pt x="60" y="205"/>
                                  <a:pt x="54" y="205"/>
                                </a:cubicBezTo>
                                <a:cubicBezTo>
                                  <a:pt x="49" y="205"/>
                                  <a:pt x="44" y="201"/>
                                  <a:pt x="44" y="195"/>
                                </a:cubicBezTo>
                                <a:cubicBezTo>
                                  <a:pt x="44" y="190"/>
                                  <a:pt x="49" y="186"/>
                                  <a:pt x="54" y="186"/>
                                </a:cubicBezTo>
                                <a:close/>
                                <a:moveTo>
                                  <a:pt x="54" y="144"/>
                                </a:moveTo>
                                <a:cubicBezTo>
                                  <a:pt x="54" y="144"/>
                                  <a:pt x="54" y="144"/>
                                  <a:pt x="54" y="144"/>
                                </a:cubicBezTo>
                                <a:cubicBezTo>
                                  <a:pt x="60" y="144"/>
                                  <a:pt x="64" y="149"/>
                                  <a:pt x="64" y="154"/>
                                </a:cubicBezTo>
                                <a:cubicBezTo>
                                  <a:pt x="64" y="159"/>
                                  <a:pt x="60" y="164"/>
                                  <a:pt x="54" y="164"/>
                                </a:cubicBezTo>
                                <a:cubicBezTo>
                                  <a:pt x="49" y="164"/>
                                  <a:pt x="44" y="159"/>
                                  <a:pt x="44" y="154"/>
                                </a:cubicBezTo>
                                <a:cubicBezTo>
                                  <a:pt x="44" y="149"/>
                                  <a:pt x="49" y="144"/>
                                  <a:pt x="54" y="144"/>
                                </a:cubicBezTo>
                                <a:close/>
                                <a:moveTo>
                                  <a:pt x="54" y="103"/>
                                </a:moveTo>
                                <a:cubicBezTo>
                                  <a:pt x="54" y="103"/>
                                  <a:pt x="54" y="103"/>
                                  <a:pt x="54" y="103"/>
                                </a:cubicBezTo>
                                <a:cubicBezTo>
                                  <a:pt x="60" y="103"/>
                                  <a:pt x="64" y="107"/>
                                  <a:pt x="64" y="112"/>
                                </a:cubicBezTo>
                                <a:cubicBezTo>
                                  <a:pt x="64" y="118"/>
                                  <a:pt x="60" y="122"/>
                                  <a:pt x="54" y="122"/>
                                </a:cubicBezTo>
                                <a:cubicBezTo>
                                  <a:pt x="49" y="122"/>
                                  <a:pt x="44" y="118"/>
                                  <a:pt x="44" y="112"/>
                                </a:cubicBezTo>
                                <a:cubicBezTo>
                                  <a:pt x="44" y="107"/>
                                  <a:pt x="49" y="103"/>
                                  <a:pt x="54" y="103"/>
                                </a:cubicBezTo>
                                <a:close/>
                                <a:moveTo>
                                  <a:pt x="112" y="0"/>
                                </a:moveTo>
                                <a:cubicBezTo>
                                  <a:pt x="112" y="0"/>
                                  <a:pt x="112" y="0"/>
                                  <a:pt x="112" y="0"/>
                                </a:cubicBezTo>
                                <a:cubicBezTo>
                                  <a:pt x="122" y="0"/>
                                  <a:pt x="132" y="4"/>
                                  <a:pt x="139" y="11"/>
                                </a:cubicBezTo>
                                <a:cubicBezTo>
                                  <a:pt x="144" y="16"/>
                                  <a:pt x="148" y="22"/>
                                  <a:pt x="149" y="29"/>
                                </a:cubicBezTo>
                                <a:cubicBezTo>
                                  <a:pt x="181" y="29"/>
                                  <a:pt x="181" y="29"/>
                                  <a:pt x="181" y="29"/>
                                </a:cubicBezTo>
                                <a:cubicBezTo>
                                  <a:pt x="184" y="29"/>
                                  <a:pt x="187" y="32"/>
                                  <a:pt x="187" y="35"/>
                                </a:cubicBezTo>
                                <a:cubicBezTo>
                                  <a:pt x="187" y="35"/>
                                  <a:pt x="187" y="35"/>
                                  <a:pt x="187" y="35"/>
                                </a:cubicBezTo>
                                <a:cubicBezTo>
                                  <a:pt x="187" y="40"/>
                                  <a:pt x="187" y="40"/>
                                  <a:pt x="187" y="40"/>
                                </a:cubicBezTo>
                                <a:cubicBezTo>
                                  <a:pt x="214" y="40"/>
                                  <a:pt x="214" y="40"/>
                                  <a:pt x="214" y="40"/>
                                </a:cubicBezTo>
                                <a:cubicBezTo>
                                  <a:pt x="219" y="40"/>
                                  <a:pt x="224" y="45"/>
                                  <a:pt x="224" y="50"/>
                                </a:cubicBezTo>
                                <a:cubicBezTo>
                                  <a:pt x="224" y="50"/>
                                  <a:pt x="224" y="50"/>
                                  <a:pt x="224" y="50"/>
                                </a:cubicBezTo>
                                <a:cubicBezTo>
                                  <a:pt x="224" y="252"/>
                                  <a:pt x="224" y="252"/>
                                  <a:pt x="224" y="252"/>
                                </a:cubicBezTo>
                                <a:cubicBezTo>
                                  <a:pt x="224" y="257"/>
                                  <a:pt x="219" y="261"/>
                                  <a:pt x="214" y="261"/>
                                </a:cubicBezTo>
                                <a:cubicBezTo>
                                  <a:pt x="214" y="261"/>
                                  <a:pt x="214" y="261"/>
                                  <a:pt x="214" y="261"/>
                                </a:cubicBezTo>
                                <a:cubicBezTo>
                                  <a:pt x="10" y="261"/>
                                  <a:pt x="10" y="261"/>
                                  <a:pt x="10" y="261"/>
                                </a:cubicBezTo>
                                <a:cubicBezTo>
                                  <a:pt x="4" y="261"/>
                                  <a:pt x="0" y="257"/>
                                  <a:pt x="0" y="252"/>
                                </a:cubicBezTo>
                                <a:cubicBezTo>
                                  <a:pt x="0" y="251"/>
                                  <a:pt x="0" y="251"/>
                                  <a:pt x="0" y="251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45"/>
                                  <a:pt x="4" y="40"/>
                                  <a:pt x="10" y="40"/>
                                </a:cubicBezTo>
                                <a:cubicBezTo>
                                  <a:pt x="10" y="40"/>
                                  <a:pt x="10" y="40"/>
                                  <a:pt x="10" y="40"/>
                                </a:cubicBezTo>
                                <a:cubicBezTo>
                                  <a:pt x="37" y="40"/>
                                  <a:pt x="37" y="40"/>
                                  <a:pt x="37" y="40"/>
                                </a:cubicBezTo>
                                <a:cubicBezTo>
                                  <a:pt x="37" y="35"/>
                                  <a:pt x="37" y="35"/>
                                  <a:pt x="37" y="35"/>
                                </a:cubicBezTo>
                                <a:cubicBezTo>
                                  <a:pt x="37" y="32"/>
                                  <a:pt x="39" y="29"/>
                                  <a:pt x="43" y="29"/>
                                </a:cubicBezTo>
                                <a:cubicBezTo>
                                  <a:pt x="43" y="29"/>
                                  <a:pt x="43" y="29"/>
                                  <a:pt x="43" y="29"/>
                                </a:cubicBezTo>
                                <a:cubicBezTo>
                                  <a:pt x="74" y="29"/>
                                  <a:pt x="74" y="29"/>
                                  <a:pt x="74" y="29"/>
                                </a:cubicBezTo>
                                <a:cubicBezTo>
                                  <a:pt x="76" y="22"/>
                                  <a:pt x="79" y="16"/>
                                  <a:pt x="84" y="11"/>
                                </a:cubicBezTo>
                                <a:cubicBezTo>
                                  <a:pt x="91" y="4"/>
                                  <a:pt x="101" y="0"/>
                                  <a:pt x="112" y="0"/>
                                </a:cubicBezTo>
                                <a:close/>
                                <a:moveTo>
                                  <a:pt x="137" y="29"/>
                                </a:move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ubicBezTo>
                                  <a:pt x="136" y="25"/>
                                  <a:pt x="134" y="22"/>
                                  <a:pt x="131" y="19"/>
                                </a:cubicBezTo>
                                <a:cubicBezTo>
                                  <a:pt x="126" y="14"/>
                                  <a:pt x="119" y="11"/>
                                  <a:pt x="112" y="11"/>
                                </a:cubicBezTo>
                                <a:cubicBezTo>
                                  <a:pt x="104" y="11"/>
                                  <a:pt x="98" y="14"/>
                                  <a:pt x="93" y="19"/>
                                </a:cubicBezTo>
                                <a:cubicBezTo>
                                  <a:pt x="90" y="22"/>
                                  <a:pt x="88" y="25"/>
                                  <a:pt x="86" y="29"/>
                                </a:cubicBezTo>
                                <a:cubicBezTo>
                                  <a:pt x="112" y="29"/>
                                  <a:pt x="112" y="29"/>
                                  <a:pt x="112" y="29"/>
                                </a:cubicBezTo>
                                <a:cubicBezTo>
                                  <a:pt x="137" y="29"/>
                                  <a:pt x="137" y="29"/>
                                  <a:pt x="137" y="29"/>
                                </a:cubicBezTo>
                                <a:close/>
                                <a:moveTo>
                                  <a:pt x="187" y="60"/>
                                </a:move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ubicBezTo>
                                  <a:pt x="187" y="65"/>
                                  <a:pt x="187" y="65"/>
                                  <a:pt x="187" y="65"/>
                                </a:cubicBezTo>
                                <a:cubicBezTo>
                                  <a:pt x="187" y="69"/>
                                  <a:pt x="184" y="71"/>
                                  <a:pt x="181" y="71"/>
                                </a:cubicBezTo>
                                <a:cubicBezTo>
                                  <a:pt x="181" y="71"/>
                                  <a:pt x="181" y="71"/>
                                  <a:pt x="181" y="71"/>
                                </a:cubicBezTo>
                                <a:cubicBezTo>
                                  <a:pt x="112" y="71"/>
                                  <a:pt x="112" y="71"/>
                                  <a:pt x="112" y="71"/>
                                </a:cubicBezTo>
                                <a:cubicBezTo>
                                  <a:pt x="43" y="71"/>
                                  <a:pt x="43" y="71"/>
                                  <a:pt x="43" y="71"/>
                                </a:cubicBezTo>
                                <a:cubicBezTo>
                                  <a:pt x="39" y="71"/>
                                  <a:pt x="37" y="69"/>
                                  <a:pt x="37" y="65"/>
                                </a:cubicBezTo>
                                <a:cubicBezTo>
                                  <a:pt x="37" y="65"/>
                                  <a:pt x="37" y="65"/>
                                  <a:pt x="37" y="65"/>
                                </a:cubicBezTo>
                                <a:cubicBezTo>
                                  <a:pt x="37" y="60"/>
                                  <a:pt x="37" y="60"/>
                                  <a:pt x="37" y="60"/>
                                </a:cubicBezTo>
                                <a:cubicBezTo>
                                  <a:pt x="19" y="60"/>
                                  <a:pt x="19" y="60"/>
                                  <a:pt x="19" y="60"/>
                                </a:cubicBezTo>
                                <a:cubicBezTo>
                                  <a:pt x="19" y="242"/>
                                  <a:pt x="19" y="242"/>
                                  <a:pt x="19" y="242"/>
                                </a:cubicBezTo>
                                <a:cubicBezTo>
                                  <a:pt x="204" y="242"/>
                                  <a:pt x="204" y="242"/>
                                  <a:pt x="204" y="242"/>
                                </a:cubicBezTo>
                                <a:cubicBezTo>
                                  <a:pt x="204" y="60"/>
                                  <a:pt x="204" y="60"/>
                                  <a:pt x="204" y="60"/>
                                </a:cubicBezTo>
                                <a:cubicBezTo>
                                  <a:pt x="187" y="60"/>
                                  <a:pt x="187" y="60"/>
                                  <a:pt x="187" y="60"/>
                                </a:cubicBezTo>
                                <a:close/>
                                <a:moveTo>
                                  <a:pt x="112" y="41"/>
                                </a:move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ubicBezTo>
                                  <a:pt x="48" y="41"/>
                                  <a:pt x="48" y="41"/>
                                  <a:pt x="48" y="41"/>
                                </a:cubicBezTo>
                                <a:cubicBezTo>
                                  <a:pt x="48" y="50"/>
                                  <a:pt x="48" y="50"/>
                                  <a:pt x="48" y="50"/>
                                </a:cubicBezTo>
                                <a:cubicBezTo>
                                  <a:pt x="48" y="60"/>
                                  <a:pt x="48" y="60"/>
                                  <a:pt x="48" y="60"/>
                                </a:cubicBezTo>
                                <a:cubicBezTo>
                                  <a:pt x="112" y="60"/>
                                  <a:pt x="112" y="60"/>
                                  <a:pt x="112" y="60"/>
                                </a:cubicBezTo>
                                <a:cubicBezTo>
                                  <a:pt x="175" y="60"/>
                                  <a:pt x="175" y="60"/>
                                  <a:pt x="175" y="60"/>
                                </a:cubicBezTo>
                                <a:cubicBezTo>
                                  <a:pt x="175" y="50"/>
                                  <a:pt x="175" y="50"/>
                                  <a:pt x="175" y="50"/>
                                </a:cubicBezTo>
                                <a:cubicBezTo>
                                  <a:pt x="175" y="41"/>
                                  <a:pt x="175" y="41"/>
                                  <a:pt x="175" y="41"/>
                                </a:cubicBezTo>
                                <a:cubicBezTo>
                                  <a:pt x="112" y="41"/>
                                  <a:pt x="112" y="41"/>
                                  <a:pt x="112" y="41"/>
                                </a:cubicBezTo>
                                <a:close/>
                                <a:moveTo>
                                  <a:pt x="84" y="201"/>
                                </a:move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ubicBezTo>
                                  <a:pt x="80" y="201"/>
                                  <a:pt x="78" y="199"/>
                                  <a:pt x="78" y="195"/>
                                </a:cubicBezTo>
                                <a:cubicBezTo>
                                  <a:pt x="78" y="192"/>
                                  <a:pt x="80" y="190"/>
                                  <a:pt x="84" y="190"/>
                                </a:cubicBezTo>
                                <a:cubicBezTo>
                                  <a:pt x="169" y="190"/>
                                  <a:pt x="169" y="190"/>
                                  <a:pt x="169" y="190"/>
                                </a:cubicBezTo>
                                <a:cubicBezTo>
                                  <a:pt x="172" y="190"/>
                                  <a:pt x="175" y="192"/>
                                  <a:pt x="175" y="195"/>
                                </a:cubicBezTo>
                                <a:cubicBezTo>
                                  <a:pt x="175" y="199"/>
                                  <a:pt x="172" y="201"/>
                                  <a:pt x="169" y="201"/>
                                </a:cubicBezTo>
                                <a:cubicBezTo>
                                  <a:pt x="84" y="201"/>
                                  <a:pt x="84" y="201"/>
                                  <a:pt x="84" y="201"/>
                                </a:cubicBezTo>
                                <a:close/>
                                <a:moveTo>
                                  <a:pt x="84" y="160"/>
                                </a:move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ubicBezTo>
                                  <a:pt x="80" y="160"/>
                                  <a:pt x="78" y="157"/>
                                  <a:pt x="78" y="154"/>
                                </a:cubicBezTo>
                                <a:cubicBezTo>
                                  <a:pt x="78" y="151"/>
                                  <a:pt x="80" y="148"/>
                                  <a:pt x="84" y="148"/>
                                </a:cubicBezTo>
                                <a:cubicBezTo>
                                  <a:pt x="169" y="148"/>
                                  <a:pt x="169" y="148"/>
                                  <a:pt x="169" y="148"/>
                                </a:cubicBezTo>
                                <a:cubicBezTo>
                                  <a:pt x="172" y="148"/>
                                  <a:pt x="175" y="151"/>
                                  <a:pt x="175" y="154"/>
                                </a:cubicBezTo>
                                <a:cubicBezTo>
                                  <a:pt x="175" y="157"/>
                                  <a:pt x="172" y="160"/>
                                  <a:pt x="169" y="160"/>
                                </a:cubicBezTo>
                                <a:cubicBezTo>
                                  <a:pt x="84" y="160"/>
                                  <a:pt x="84" y="160"/>
                                  <a:pt x="84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9.8pt;margin-top:596.15pt;height:36.45pt;width:371.3pt;z-index:251671552;mso-width-relative:page;mso-height-relative:page;" coordorigin="13818,11839" coordsize="7426,651" o:gfxdata="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">
                <o:lock v:ext="edit" aspectratio="f"/>
                <v:rect id="矩形 17" o:spid="_x0000_s1026" o:spt="1" style="position:absolute;left:13818;top:12011;height:360;width:7426;v-text-anchor:middle;" fillcolor="#E9EAEC" filled="t" stroked="f" coordsize="21600,21600" o:gfxdata="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hfa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五边形 18" o:spid="_x0000_s1026" o:spt="15" type="#_x0000_t15" style="position:absolute;left:13822;top:12022;height:339;width:624;v-text-anchor:middle;" fillcolor="#4D4D4F" filled="t" stroked="f" coordsize="21600,21600" o:gfxdata="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V53bsAAADb&#10;AAAADwAAAAAAAAABACAAAAAiAAAAZHJzL2Rvd25yZXYueG1sUEsBAhQAFAAAAAgAh07iQDMvBZ47&#10;AAAAOQAAABAAAAAAAAAAAQAgAAAACgEAAGRycy9zaGFwZXhtbC54bWxQSwUGAAAAAAYABgBbAQAA&#10;tAMAAAAA&#10;" adj="1573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2" o:spid="_x0000_s1026" o:spt="202" type="#_x0000_t202" style="position:absolute;left:14418;top:11839;height:651;width:1498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  <w:t>项目经历</w:t>
                        </w:r>
                      </w:p>
                    </w:txbxContent>
                  </v:textbox>
                </v:shape>
                <v:shape id="任意多边形 88" o:spid="_x0000_s1026" o:spt="100" style="position:absolute;left:13944;top:12054;height:262;width:223;" fillcolor="#FFFFFF [3212]" filled="t" stroked="f" coordsize="224,261" o:gfxdata="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izw7sAAADc&#10;AAAADwAAAAAAAAABACAAAAAiAAAAZHJzL2Rvd25yZXYueG1sUEsBAhQAFAAAAAgAh07iQDMvBZ47&#10;AAAAOQAAABAAAAAAAAAAAQAgAAAACgEAAGRycy9zaGFwZXhtbC54bWxQSwUGAAAAAAYABgBbAQAA&#10;tAMAAAAA&#10;" path="m84,118c80,118,78,116,78,112c78,109,80,107,84,107c169,107,169,107,169,107c172,107,175,109,175,112c175,116,172,118,169,118c84,118,84,118,84,118xm54,186c54,186,54,186,54,186c60,186,64,190,64,195c64,201,60,205,54,205c49,205,44,201,44,195c44,190,49,186,54,186xm54,144c54,144,54,144,54,144c60,144,64,149,64,154c64,159,60,164,54,164c49,164,44,159,44,154c44,149,49,144,54,144xm54,103c54,103,54,103,54,103c60,103,64,107,64,112c64,118,60,122,54,122c49,122,44,118,44,112c44,107,49,103,54,103xm112,0c112,0,112,0,112,0c122,0,132,4,139,11c144,16,148,22,149,29c181,29,181,29,181,29c184,29,187,32,187,35c187,35,187,35,187,35c187,40,187,40,187,40c214,40,214,40,214,40c219,40,224,45,224,50c224,50,224,50,224,50c224,252,224,252,224,252c224,257,219,261,214,261c214,261,214,261,214,261c10,261,10,261,10,261c4,261,0,257,0,252c0,251,0,251,0,251c0,50,0,50,0,50c0,45,4,40,10,40c10,40,10,40,10,40c37,40,37,40,37,40c37,35,37,35,37,35c37,32,39,29,43,29c43,29,43,29,43,29c74,29,74,29,74,29c76,22,79,16,84,11c91,4,101,0,112,0xm137,29c137,29,137,29,137,29c136,25,134,22,131,19c126,14,119,11,112,11c104,11,98,14,93,19c90,22,88,25,86,29c112,29,112,29,112,29c137,29,137,29,137,29xm187,60c187,60,187,60,187,60c187,65,187,65,187,65c187,69,184,71,181,71c181,71,181,71,181,71c112,71,112,71,112,71c43,71,43,71,43,71c39,71,37,69,37,65c37,65,37,65,37,65c37,60,37,60,37,60c19,60,19,60,19,60c19,242,19,242,19,242c204,242,204,242,204,242c204,60,204,60,204,60c187,60,187,60,187,60xm112,41c112,41,112,41,112,41c48,41,48,41,48,41c48,50,48,50,48,50c48,60,48,60,48,60c112,60,112,60,112,60c175,60,175,60,175,60c175,50,175,50,175,50c175,41,175,41,175,41c112,41,112,41,112,41xm84,201c84,201,84,201,84,201c80,201,78,199,78,195c78,192,80,190,84,190c169,190,169,190,169,190c172,190,175,192,175,195c175,199,172,201,169,201c84,201,84,201,84,201xm84,160c84,160,84,160,84,160c80,160,78,157,78,154c78,151,80,148,84,148c169,148,169,148,169,148c172,148,175,151,175,154c175,157,172,160,169,160c84,160,84,160,84,160xe">
                  <v:path o:connectlocs="110215,158257;238799,151192;238799,166735;76302,262819;90433,275536;62172,275536;76302,203473;90433,217603;62172,217603;76302,145540;90433,158257;62172,158257;158257,0;196408,15543;255755,40977;264233,49455;302384,56520;316514,70650;302384,368795;14130,368795;0,354665;14130,56520;52281,56520;60759,40977;104563,40977;158257,0;193582,40977;158257,15543;121519,40977;193582,40977;264233,84780;255755,100324;158257,100324;52281,91845;52281,84780;26847,341948;288254,84780;158257,57933;67824,57933;67824,84780;247277,84780;247277,57933;118693,284015;110215,275536;238799,268471;238799,284015;118693,226081;110215,217603;238799,209125;238799,226081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4071620</wp:posOffset>
                </wp:positionV>
                <wp:extent cx="4715510" cy="462915"/>
                <wp:effectExtent l="0" t="0" r="889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52395" y="4035425"/>
                          <a:ext cx="4715510" cy="462915"/>
                          <a:chOff x="13818" y="6347"/>
                          <a:chExt cx="7426" cy="651"/>
                        </a:xfrm>
                      </wpg:grpSpPr>
                      <wps:wsp>
                        <wps:cNvPr id="21" name="矩形 17"/>
                        <wps:cNvSpPr/>
                        <wps:spPr>
                          <a:xfrm>
                            <a:off x="13818" y="6519"/>
                            <a:ext cx="7426" cy="360"/>
                          </a:xfrm>
                          <a:prstGeom prst="rect">
                            <a:avLst/>
                          </a:prstGeom>
                          <a:solidFill>
                            <a:srgbClr val="E9EA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五边形 18"/>
                        <wps:cNvSpPr/>
                        <wps:spPr>
                          <a:xfrm>
                            <a:off x="13822" y="6525"/>
                            <a:ext cx="624" cy="344"/>
                          </a:xfrm>
                          <a:prstGeom prst="homePlate">
                            <a:avLst/>
                          </a:prstGeom>
                          <a:solidFill>
                            <a:srgbClr val="4D4D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14438" y="6347"/>
                            <a:ext cx="1498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任意多边形 65"/>
                        <wps:cNvSpPr>
                          <a:spLocks noChangeAspect="1"/>
                        </wps:cNvSpPr>
                        <wps:spPr>
                          <a:xfrm>
                            <a:off x="13969" y="6571"/>
                            <a:ext cx="239" cy="2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06400" y="203540"/>
                              </a:cxn>
                              <a:cxn ang="0">
                                <a:pos x="406400" y="386904"/>
                              </a:cxn>
                              <a:cxn ang="0">
                                <a:pos x="406191" y="389125"/>
                              </a:cxn>
                              <a:cxn ang="0">
                                <a:pos x="405772" y="391099"/>
                              </a:cxn>
                              <a:cxn ang="0">
                                <a:pos x="405353" y="392827"/>
                              </a:cxn>
                              <a:cxn ang="0">
                                <a:pos x="404305" y="394554"/>
                              </a:cxn>
                              <a:cxn ang="0">
                                <a:pos x="403467" y="396282"/>
                              </a:cxn>
                              <a:cxn ang="0">
                                <a:pos x="402420" y="398009"/>
                              </a:cxn>
                              <a:cxn ang="0">
                                <a:pos x="400953" y="399490"/>
                              </a:cxn>
                              <a:cxn ang="0">
                                <a:pos x="399068" y="400971"/>
                              </a:cxn>
                              <a:cxn ang="0">
                                <a:pos x="395716" y="403439"/>
                              </a:cxn>
                              <a:cxn ang="0">
                                <a:pos x="391527" y="405166"/>
                              </a:cxn>
                              <a:cxn ang="0">
                                <a:pos x="386918" y="406153"/>
                              </a:cxn>
                              <a:cxn ang="0">
                                <a:pos x="382100" y="406400"/>
                              </a:cxn>
                              <a:cxn ang="0">
                                <a:pos x="24510" y="406400"/>
                              </a:cxn>
                              <a:cxn ang="0">
                                <a:pos x="19691" y="406153"/>
                              </a:cxn>
                              <a:cxn ang="0">
                                <a:pos x="15083" y="405166"/>
                              </a:cxn>
                              <a:cxn ang="0">
                                <a:pos x="10893" y="403439"/>
                              </a:cxn>
                              <a:cxn ang="0">
                                <a:pos x="7123" y="400971"/>
                              </a:cxn>
                              <a:cxn ang="0">
                                <a:pos x="5866" y="399490"/>
                              </a:cxn>
                              <a:cxn ang="0">
                                <a:pos x="4399" y="398009"/>
                              </a:cxn>
                              <a:cxn ang="0">
                                <a:pos x="3142" y="396282"/>
                              </a:cxn>
                              <a:cxn ang="0">
                                <a:pos x="2095" y="394554"/>
                              </a:cxn>
                              <a:cxn ang="0">
                                <a:pos x="1047" y="392827"/>
                              </a:cxn>
                              <a:cxn ang="0">
                                <a:pos x="628" y="391099"/>
                              </a:cxn>
                              <a:cxn ang="0">
                                <a:pos x="209" y="389125"/>
                              </a:cxn>
                              <a:cxn ang="0">
                                <a:pos x="0" y="386904"/>
                              </a:cxn>
                              <a:cxn ang="0">
                                <a:pos x="0" y="204034"/>
                              </a:cxn>
                              <a:cxn ang="0">
                                <a:pos x="24510" y="211684"/>
                              </a:cxn>
                              <a:cxn ang="0">
                                <a:pos x="50695" y="219581"/>
                              </a:cxn>
                              <a:cxn ang="0">
                                <a:pos x="82327" y="228466"/>
                              </a:cxn>
                              <a:cxn ang="0">
                                <a:pos x="99086" y="233401"/>
                              </a:cxn>
                              <a:cxn ang="0">
                                <a:pos x="116264" y="237843"/>
                              </a:cxn>
                              <a:cxn ang="0">
                                <a:pos x="133023" y="241792"/>
                              </a:cxn>
                              <a:cxn ang="0">
                                <a:pos x="149572" y="245494"/>
                              </a:cxn>
                              <a:cxn ang="0">
                                <a:pos x="165283" y="248702"/>
                              </a:cxn>
                              <a:cxn ang="0">
                                <a:pos x="179738" y="250923"/>
                              </a:cxn>
                              <a:cxn ang="0">
                                <a:pos x="192516" y="252651"/>
                              </a:cxn>
                              <a:cxn ang="0">
                                <a:pos x="197963" y="253144"/>
                              </a:cxn>
                              <a:cxn ang="0">
                                <a:pos x="203200" y="253391"/>
                              </a:cxn>
                              <a:cxn ang="0">
                                <a:pos x="208437" y="253144"/>
                              </a:cxn>
                              <a:cxn ang="0">
                                <a:pos x="214303" y="252651"/>
                              </a:cxn>
                              <a:cxn ang="0">
                                <a:pos x="226872" y="250923"/>
                              </a:cxn>
                              <a:cxn ang="0">
                                <a:pos x="241117" y="248702"/>
                              </a:cxn>
                              <a:cxn ang="0">
                                <a:pos x="256828" y="245494"/>
                              </a:cxn>
                              <a:cxn ang="0">
                                <a:pos x="273377" y="241792"/>
                              </a:cxn>
                              <a:cxn ang="0">
                                <a:pos x="290346" y="237350"/>
                              </a:cxn>
                              <a:cxn ang="0">
                                <a:pos x="307314" y="232908"/>
                              </a:cxn>
                              <a:cxn ang="0">
                                <a:pos x="324282" y="228219"/>
                              </a:cxn>
                              <a:cxn ang="0">
                                <a:pos x="355705" y="219334"/>
                              </a:cxn>
                              <a:cxn ang="0">
                                <a:pos x="382100" y="211190"/>
                              </a:cxn>
                              <a:cxn ang="0">
                                <a:pos x="187989" y="177203"/>
                              </a:cxn>
                              <a:cxn ang="0">
                                <a:pos x="176602" y="190624"/>
                              </a:cxn>
                              <a:cxn ang="0">
                                <a:pos x="176602" y="193057"/>
                              </a:cxn>
                              <a:cxn ang="0">
                                <a:pos x="187989" y="206478"/>
                              </a:cxn>
                              <a:cxn ang="0">
                                <a:pos x="218411" y="206478"/>
                              </a:cxn>
                              <a:cxn ang="0">
                                <a:pos x="229798" y="193057"/>
                              </a:cxn>
                              <a:cxn ang="0">
                                <a:pos x="229798" y="190624"/>
                              </a:cxn>
                              <a:cxn ang="0">
                                <a:pos x="218411" y="177203"/>
                              </a:cxn>
                              <a:cxn ang="0">
                                <a:pos x="203200" y="25601"/>
                              </a:cxn>
                              <a:cxn ang="0">
                                <a:pos x="138894" y="68890"/>
                              </a:cxn>
                              <a:cxn ang="0">
                                <a:pos x="138471" y="72356"/>
                              </a:cxn>
                              <a:cxn ang="0">
                                <a:pos x="267929" y="72356"/>
                              </a:cxn>
                              <a:cxn ang="0">
                                <a:pos x="267506" y="68890"/>
                              </a:cxn>
                              <a:cxn ang="0">
                                <a:pos x="203200" y="25601"/>
                              </a:cxn>
                              <a:cxn ang="0">
                                <a:pos x="203200" y="0"/>
                              </a:cxn>
                              <a:cxn ang="0">
                                <a:pos x="282865" y="71751"/>
                              </a:cxn>
                              <a:cxn ang="0">
                                <a:pos x="282896" y="72356"/>
                              </a:cxn>
                              <a:cxn ang="0">
                                <a:pos x="382100" y="72356"/>
                              </a:cxn>
                              <a:cxn ang="0">
                                <a:pos x="386918" y="72603"/>
                              </a:cxn>
                              <a:cxn ang="0">
                                <a:pos x="391527" y="73590"/>
                              </a:cxn>
                              <a:cxn ang="0">
                                <a:pos x="395716" y="75318"/>
                              </a:cxn>
                              <a:cxn ang="0">
                                <a:pos x="399068" y="77786"/>
                              </a:cxn>
                              <a:cxn ang="0">
                                <a:pos x="400954" y="79266"/>
                              </a:cxn>
                              <a:cxn ang="0">
                                <a:pos x="402420" y="80747"/>
                              </a:cxn>
                              <a:cxn ang="0">
                                <a:pos x="403467" y="82475"/>
                              </a:cxn>
                              <a:cxn ang="0">
                                <a:pos x="404305" y="84202"/>
                              </a:cxn>
                              <a:cxn ang="0">
                                <a:pos x="405353" y="85930"/>
                              </a:cxn>
                              <a:cxn ang="0">
                                <a:pos x="405772" y="87657"/>
                              </a:cxn>
                              <a:cxn ang="0">
                                <a:pos x="406191" y="89632"/>
                              </a:cxn>
                              <a:cxn ang="0">
                                <a:pos x="406400" y="91852"/>
                              </a:cxn>
                              <a:cxn ang="0">
                                <a:pos x="406400" y="194887"/>
                              </a:cxn>
                              <a:cxn ang="0">
                                <a:pos x="406400" y="194887"/>
                              </a:cxn>
                              <a:cxn ang="0">
                                <a:pos x="406399" y="194888"/>
                              </a:cxn>
                              <a:cxn ang="0">
                                <a:pos x="382100" y="202537"/>
                              </a:cxn>
                              <a:cxn ang="0">
                                <a:pos x="355705" y="210682"/>
                              </a:cxn>
                              <a:cxn ang="0">
                                <a:pos x="324283" y="219566"/>
                              </a:cxn>
                              <a:cxn ang="0">
                                <a:pos x="307314" y="224255"/>
                              </a:cxn>
                              <a:cxn ang="0">
                                <a:pos x="290346" y="228697"/>
                              </a:cxn>
                              <a:cxn ang="0">
                                <a:pos x="273378" y="233139"/>
                              </a:cxn>
                              <a:cxn ang="0">
                                <a:pos x="256828" y="236841"/>
                              </a:cxn>
                              <a:cxn ang="0">
                                <a:pos x="241117" y="240049"/>
                              </a:cxn>
                              <a:cxn ang="0">
                                <a:pos x="226872" y="242270"/>
                              </a:cxn>
                              <a:cxn ang="0">
                                <a:pos x="214303" y="243998"/>
                              </a:cxn>
                              <a:cxn ang="0">
                                <a:pos x="208438" y="244491"/>
                              </a:cxn>
                              <a:cxn ang="0">
                                <a:pos x="203201" y="244738"/>
                              </a:cxn>
                              <a:cxn ang="0">
                                <a:pos x="197963" y="244491"/>
                              </a:cxn>
                              <a:cxn ang="0">
                                <a:pos x="192517" y="243998"/>
                              </a:cxn>
                              <a:cxn ang="0">
                                <a:pos x="179738" y="242270"/>
                              </a:cxn>
                              <a:cxn ang="0">
                                <a:pos x="165284" y="240049"/>
                              </a:cxn>
                              <a:cxn ang="0">
                                <a:pos x="149572" y="236841"/>
                              </a:cxn>
                              <a:cxn ang="0">
                                <a:pos x="133023" y="233139"/>
                              </a:cxn>
                              <a:cxn ang="0">
                                <a:pos x="116264" y="229191"/>
                              </a:cxn>
                              <a:cxn ang="0">
                                <a:pos x="99087" y="224748"/>
                              </a:cxn>
                              <a:cxn ang="0">
                                <a:pos x="82328" y="219813"/>
                              </a:cxn>
                              <a:cxn ang="0">
                                <a:pos x="50696" y="210928"/>
                              </a:cxn>
                              <a:cxn ang="0">
                                <a:pos x="24510" y="203031"/>
                              </a:cxn>
                              <a:cxn ang="0">
                                <a:pos x="0" y="195380"/>
                              </a:cxn>
                              <a:cxn ang="0">
                                <a:pos x="0" y="195687"/>
                              </a:cxn>
                              <a:cxn ang="0">
                                <a:pos x="0" y="195687"/>
                              </a:cxn>
                              <a:cxn ang="0">
                                <a:pos x="0" y="142692"/>
                              </a:cxn>
                              <a:cxn ang="0">
                                <a:pos x="0" y="91852"/>
                              </a:cxn>
                              <a:cxn ang="0">
                                <a:pos x="210" y="89632"/>
                              </a:cxn>
                              <a:cxn ang="0">
                                <a:pos x="629" y="87657"/>
                              </a:cxn>
                              <a:cxn ang="0">
                                <a:pos x="1047" y="85930"/>
                              </a:cxn>
                              <a:cxn ang="0">
                                <a:pos x="2095" y="84202"/>
                              </a:cxn>
                              <a:cxn ang="0">
                                <a:pos x="3142" y="82475"/>
                              </a:cxn>
                              <a:cxn ang="0">
                                <a:pos x="4399" y="80747"/>
                              </a:cxn>
                              <a:cxn ang="0">
                                <a:pos x="5866" y="79266"/>
                              </a:cxn>
                              <a:cxn ang="0">
                                <a:pos x="7123" y="77786"/>
                              </a:cxn>
                              <a:cxn ang="0">
                                <a:pos x="10893" y="75318"/>
                              </a:cxn>
                              <a:cxn ang="0">
                                <a:pos x="15083" y="73590"/>
                              </a:cxn>
                              <a:cxn ang="0">
                                <a:pos x="19692" y="72603"/>
                              </a:cxn>
                              <a:cxn ang="0">
                                <a:pos x="24510" y="72356"/>
                              </a:cxn>
                              <a:cxn ang="0">
                                <a:pos x="123504" y="72356"/>
                              </a:cxn>
                              <a:cxn ang="0">
                                <a:pos x="123534" y="71751"/>
                              </a:cxn>
                              <a:cxn ang="0">
                                <a:pos x="203200" y="0"/>
                              </a:cxn>
                            </a:cxnLst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lnTo>
                                  <a:pt x="3261356" y="1385789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lnTo>
                                  <a:pt x="1508607" y="1206475"/>
                                </a:ln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9.8pt;margin-top:320.6pt;height:36.45pt;width:371.3pt;z-index:251670528;mso-width-relative:page;mso-height-relative:page;" coordorigin="13818,6347" coordsize="7426,651" o:gfxdata="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">
                <o:lock v:ext="edit" aspectratio="f"/>
                <v:rect id="矩形 17" o:spid="_x0000_s1026" o:spt="1" style="position:absolute;left:13818;top:6519;height:360;width:7426;v-text-anchor:middle;" fillcolor="#E9EAEC" filled="t" stroked="f" coordsize="21600,21600" o:gfxdata="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15T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五边形 18" o:spid="_x0000_s1026" o:spt="15" type="#_x0000_t15" style="position:absolute;left:13822;top:6525;height:344;width:624;v-text-anchor:middle;" fillcolor="#4D4D4F" filled="t" stroked="f" coordsize="21600,21600" o:gfxdata="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5F28AAAA&#10;2wAAAA8AAAAAAAAAAQAgAAAAIgAAAGRycy9kb3ducmV2LnhtbFBLAQIUABQAAAAIAIdO4kAzLwWe&#10;OwAAADkAAAAQAAAAAAAAAAEAIAAAAAsBAABkcnMvc2hhcGV4bWwueG1sUEsFBgAAAAAGAAYAWwEA&#10;ALUDAAAAAA==&#10;" adj="15647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2" o:spid="_x0000_s1026" o:spt="202" type="#_x0000_t202" style="position:absolute;left:14438;top:6347;height:651;width:1498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  <v:shape id="任意多边形 65" o:spid="_x0000_s1026" o:spt="100" style="position:absolute;left:13969;top:6571;height:235;width:239;" fillcolor="#FFFFFF [3212]" filled="t" stroked="f" coordsize="3261356,2766950" o:gfxdata="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UJvq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,3261356,1385789xm1508607,1206475c1458141,1206475,1417230,1247386,1417230,1297852l1417230,1314415c1417230,1364881,1458141,1405791,1508607,1405791l1752750,1405791c1803215,1405791,1844126,1364881,1844126,1314415l1844126,1297852c1844126,1247386,1803215,1206475,1752750,1206475l1508607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406400,203540;406400,386904;406191,389125;405772,391099;405353,392827;404305,394554;403467,396282;402420,398009;400953,399490;399068,400971;395716,403439;391527,405166;386918,406153;382100,406400;24510,406400;19691,406153;15083,405166;10893,403439;7123,400971;5866,399490;4399,398009;3142,396282;2095,394554;1047,392827;628,391099;209,389125;0,386904;0,204034;24510,211684;50695,219581;82327,228466;99086,233401;116264,237843;133023,241792;149572,245494;165283,248702;179738,250923;192516,252651;197963,253144;203200,253391;208437,253144;214303,252651;226872,250923;241117,248702;256828,245494;273377,241792;290346,237350;307314,232908;324282,228219;355705,219334;382100,211190;187989,177203;176602,190624;176602,193057;187989,206478;218411,206478;229798,193057;229798,190624;218411,177203;203200,25601;138894,68890;138471,72356;267929,72356;267506,68890;203200,25601;203200,0;282865,71751;282896,72356;382100,72356;386918,72603;391527,73590;395716,75318;399068,77786;400954,79266;402420,80747;403467,82475;404305,84202;405353,85930;405772,87657;406191,89632;406400,91852;406400,194887;406400,194887;406399,194888;382100,202537;355705,210682;324283,219566;307314,224255;290346,228697;273378,233139;256828,236841;241117,240049;226872,242270;214303,243998;208438,244491;203201,244738;197963,244491;192517,243998;179738,242270;165284,240049;149572,236841;133023,233139;116264,229191;99087,224748;82328,219813;50696,210928;24510,203031;0,195380;0,195687;0,195687;0,142692;0,91852;210,89632;629,87657;1047,85930;2095,84202;3142,82475;4399,80747;5866,79266;7123,77786;10893,75318;15083,73590;19692,72603;24510,72356;123504,72356;123534,71751;20320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2pt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2326640</wp:posOffset>
                </wp:positionV>
                <wp:extent cx="4715510" cy="462915"/>
                <wp:effectExtent l="0" t="0" r="889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52395" y="2326640"/>
                          <a:ext cx="4715510" cy="462915"/>
                          <a:chOff x="13818" y="3715"/>
                          <a:chExt cx="7426" cy="651"/>
                        </a:xfrm>
                      </wpg:grpSpPr>
                      <wps:wsp>
                        <wps:cNvPr id="17" name="矩形 17"/>
                        <wps:cNvSpPr/>
                        <wps:spPr>
                          <a:xfrm>
                            <a:off x="13818" y="3904"/>
                            <a:ext cx="7426" cy="360"/>
                          </a:xfrm>
                          <a:prstGeom prst="rect">
                            <a:avLst/>
                          </a:prstGeom>
                          <a:solidFill>
                            <a:srgbClr val="E9EA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五边形 18"/>
                        <wps:cNvSpPr/>
                        <wps:spPr>
                          <a:xfrm>
                            <a:off x="13822" y="3910"/>
                            <a:ext cx="624" cy="344"/>
                          </a:xfrm>
                          <a:prstGeom prst="homePlate">
                            <a:avLst/>
                          </a:prstGeom>
                          <a:solidFill>
                            <a:srgbClr val="4D4D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14438" y="3715"/>
                            <a:ext cx="1498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Freeform 1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924" y="3961"/>
                            <a:ext cx="317" cy="258"/>
                          </a:xfrm>
                          <a:custGeom>
                            <a:avLst/>
                            <a:gdLst>
                              <a:gd name="T0" fmla="*/ 209 w 228"/>
                              <a:gd name="T1" fmla="*/ 121 h 185"/>
                              <a:gd name="T2" fmla="*/ 213 w 228"/>
                              <a:gd name="T3" fmla="*/ 89 h 185"/>
                              <a:gd name="T4" fmla="*/ 224 w 228"/>
                              <a:gd name="T5" fmla="*/ 89 h 185"/>
                              <a:gd name="T6" fmla="*/ 228 w 228"/>
                              <a:gd name="T7" fmla="*/ 121 h 185"/>
                              <a:gd name="T8" fmla="*/ 209 w 228"/>
                              <a:gd name="T9" fmla="*/ 121 h 185"/>
                              <a:gd name="T10" fmla="*/ 213 w 228"/>
                              <a:gd name="T11" fmla="*/ 72 h 185"/>
                              <a:gd name="T12" fmla="*/ 216 w 228"/>
                              <a:gd name="T13" fmla="*/ 72 h 185"/>
                              <a:gd name="T14" fmla="*/ 216 w 228"/>
                              <a:gd name="T15" fmla="*/ 33 h 185"/>
                              <a:gd name="T16" fmla="*/ 124 w 228"/>
                              <a:gd name="T17" fmla="*/ 47 h 185"/>
                              <a:gd name="T18" fmla="*/ 27 w 228"/>
                              <a:gd name="T19" fmla="*/ 32 h 185"/>
                              <a:gd name="T20" fmla="*/ 27 w 228"/>
                              <a:gd name="T21" fmla="*/ 12 h 185"/>
                              <a:gd name="T22" fmla="*/ 119 w 228"/>
                              <a:gd name="T23" fmla="*/ 0 h 185"/>
                              <a:gd name="T24" fmla="*/ 219 w 228"/>
                              <a:gd name="T25" fmla="*/ 15 h 185"/>
                              <a:gd name="T26" fmla="*/ 221 w 228"/>
                              <a:gd name="T27" fmla="*/ 15 h 185"/>
                              <a:gd name="T28" fmla="*/ 221 w 228"/>
                              <a:gd name="T29" fmla="*/ 72 h 185"/>
                              <a:gd name="T30" fmla="*/ 224 w 228"/>
                              <a:gd name="T31" fmla="*/ 72 h 185"/>
                              <a:gd name="T32" fmla="*/ 224 w 228"/>
                              <a:gd name="T33" fmla="*/ 84 h 185"/>
                              <a:gd name="T34" fmla="*/ 213 w 228"/>
                              <a:gd name="T35" fmla="*/ 84 h 185"/>
                              <a:gd name="T36" fmla="*/ 213 w 228"/>
                              <a:gd name="T37" fmla="*/ 72 h 185"/>
                              <a:gd name="T38" fmla="*/ 49 w 228"/>
                              <a:gd name="T39" fmla="*/ 146 h 185"/>
                              <a:gd name="T40" fmla="*/ 7 w 228"/>
                              <a:gd name="T41" fmla="*/ 129 h 185"/>
                              <a:gd name="T42" fmla="*/ 22 w 228"/>
                              <a:gd name="T43" fmla="*/ 96 h 185"/>
                              <a:gd name="T44" fmla="*/ 59 w 228"/>
                              <a:gd name="T45" fmla="*/ 119 h 185"/>
                              <a:gd name="T46" fmla="*/ 49 w 228"/>
                              <a:gd name="T47" fmla="*/ 146 h 185"/>
                              <a:gd name="T48" fmla="*/ 64 w 228"/>
                              <a:gd name="T49" fmla="*/ 156 h 185"/>
                              <a:gd name="T50" fmla="*/ 44 w 228"/>
                              <a:gd name="T51" fmla="*/ 166 h 185"/>
                              <a:gd name="T52" fmla="*/ 44 w 228"/>
                              <a:gd name="T53" fmla="*/ 156 h 185"/>
                              <a:gd name="T54" fmla="*/ 34 w 228"/>
                              <a:gd name="T55" fmla="*/ 156 h 185"/>
                              <a:gd name="T56" fmla="*/ 47 w 228"/>
                              <a:gd name="T57" fmla="*/ 148 h 185"/>
                              <a:gd name="T58" fmla="*/ 64 w 228"/>
                              <a:gd name="T59" fmla="*/ 156 h 185"/>
                              <a:gd name="T60" fmla="*/ 77 w 228"/>
                              <a:gd name="T61" fmla="*/ 126 h 185"/>
                              <a:gd name="T62" fmla="*/ 131 w 228"/>
                              <a:gd name="T63" fmla="*/ 138 h 185"/>
                              <a:gd name="T64" fmla="*/ 121 w 228"/>
                              <a:gd name="T65" fmla="*/ 185 h 185"/>
                              <a:gd name="T66" fmla="*/ 67 w 228"/>
                              <a:gd name="T67" fmla="*/ 151 h 185"/>
                              <a:gd name="T68" fmla="*/ 77 w 228"/>
                              <a:gd name="T69" fmla="*/ 126 h 185"/>
                              <a:gd name="T70" fmla="*/ 54 w 228"/>
                              <a:gd name="T71" fmla="*/ 99 h 185"/>
                              <a:gd name="T72" fmla="*/ 54 w 228"/>
                              <a:gd name="T73" fmla="*/ 44 h 185"/>
                              <a:gd name="T74" fmla="*/ 119 w 228"/>
                              <a:gd name="T75" fmla="*/ 57 h 185"/>
                              <a:gd name="T76" fmla="*/ 194 w 228"/>
                              <a:gd name="T77" fmla="*/ 44 h 185"/>
                              <a:gd name="T78" fmla="*/ 194 w 228"/>
                              <a:gd name="T79" fmla="*/ 111 h 185"/>
                              <a:gd name="T80" fmla="*/ 129 w 228"/>
                              <a:gd name="T81" fmla="*/ 129 h 185"/>
                              <a:gd name="T82" fmla="*/ 54 w 228"/>
                              <a:gd name="T83" fmla="*/ 99 h 185"/>
                              <a:gd name="T84" fmla="*/ 138 w 228"/>
                              <a:gd name="T85" fmla="*/ 146 h 185"/>
                              <a:gd name="T86" fmla="*/ 153 w 228"/>
                              <a:gd name="T87" fmla="*/ 166 h 185"/>
                              <a:gd name="T88" fmla="*/ 134 w 228"/>
                              <a:gd name="T89" fmla="*/ 183 h 185"/>
                              <a:gd name="T90" fmla="*/ 119 w 228"/>
                              <a:gd name="T91" fmla="*/ 166 h 185"/>
                              <a:gd name="T92" fmla="*/ 138 w 228"/>
                              <a:gd name="T93" fmla="*/ 146 h 185"/>
                              <a:gd name="T94" fmla="*/ 138 w 228"/>
                              <a:gd name="T95" fmla="*/ 146 h 185"/>
                              <a:gd name="T96" fmla="*/ 138 w 228"/>
                              <a:gd name="T97" fmla="*/ 146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9.8pt;margin-top:183.2pt;height:36.45pt;width:371.3pt;z-index:251669504;mso-width-relative:page;mso-height-relative:page;" coordorigin="13818,3715" coordsize="7426,651" o:gfxdata="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">
                <o:lock v:ext="edit" aspectratio="f"/>
                <v:rect id="_x0000_s1026" o:spid="_x0000_s1026" o:spt="1" style="position:absolute;left:13818;top:3904;height:360;width:7426;v-text-anchor:middle;" fillcolor="#E9EAEC" filled="t" stroked="f" coordsize="21600,21600" o:gfxdata="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l6Q9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15" type="#_x0000_t15" style="position:absolute;left:13822;top:3910;height:344;width:624;v-text-anchor:middle;" fillcolor="#4D4D4F" filled="t" stroked="f" coordsize="21600,21600" o:gfxdata="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WGQq8AAAA&#10;2wAAAA8AAAAAAAAAAQAgAAAAIgAAAGRycy9kb3ducmV2LnhtbFBLAQIUABQAAAAIAIdO4kAzLwWe&#10;OwAAADkAAAAQAAAAAAAAAAEAIAAAAAsBAABkcnMvc2hhcGV4bWwueG1sUEsFBgAAAAAGAAYAWwEA&#10;ALUDAAAAAA==&#10;" adj="15647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4438;top:3715;height:651;width:1498;" filled="f" stroked="f" coordsize="21600,21600" o:gfxdata="UEsDBAoAAAAAAIdO4kAAAAAAAAAAAAAAAAAEAAAAZHJzL1BLAwQUAAAACACHTuJAVLpybLoAAADb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kxfH4J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unJ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v:shape id="Freeform 148" o:spid="_x0000_s1026" o:spt="100" style="position:absolute;left:13924;top:3961;height:258;width:317;" fillcolor="#FFFFFF [3212]" filled="t" stroked="f" coordsize="228,185" o:gfxdata="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SRvq8AAAA&#10;2w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90,168;296,124;311,124;317,168;290,168;296,100;300,100;300,46;172,65;37,44;37,16;165,0;304,20;307,20;307,100;311,100;311,117;296,117;296,100;68,203;9,179;30,133;82,165;68,203;88,217;61,231;61,217;47,217;65,206;88,217;107,175;182,192;168,258;93,210;107,175;75,138;75,61;165,79;269,61;269,154;179,179;75,138;191,203;212,231;186,255;165,231;191,203;191,203;191,203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264795</wp:posOffset>
                </wp:positionH>
                <wp:positionV relativeFrom="paragraph">
                  <wp:posOffset>2832100</wp:posOffset>
                </wp:positionV>
                <wp:extent cx="1911350" cy="2427605"/>
                <wp:effectExtent l="0" t="0" r="12700" b="6731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350" cy="2427605"/>
                          <a:chOff x="10058" y="4535"/>
                          <a:chExt cx="3010" cy="3823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10058" y="4535"/>
                            <a:ext cx="2000" cy="3770"/>
                            <a:chOff x="10058" y="4535"/>
                            <a:chExt cx="2000" cy="3770"/>
                          </a:xfrm>
                        </wpg:grpSpPr>
                        <wps:wsp>
                          <wps:cNvPr id="54" name="文本框"/>
                          <wps:cNvSpPr txBox="1"/>
                          <wps:spPr>
                            <a:xfrm>
                              <a:off x="10058" y="4535"/>
                              <a:ext cx="2001" cy="5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i w:val="0"/>
                                    <w:caps w:val="0"/>
                                    <w:color w:val="222A35" w:themeColor="text2" w:themeShade="80"/>
                                    <w:spacing w:val="0"/>
                                    <w:sz w:val="24"/>
                                    <w:szCs w:val="24"/>
                                    <w:shd w:val="clear" w:fill="FFFFFF"/>
                                  </w:rPr>
                                  <w:t>Office Visio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55" name="文本框"/>
                          <wps:cNvSpPr txBox="1"/>
                          <wps:spPr>
                            <a:xfrm>
                              <a:off x="10058" y="5259"/>
                              <a:ext cx="2001" cy="5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</w:rPr>
                                  <w:t>Illustrator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58" name="文本框"/>
                          <wps:cNvSpPr txBox="1"/>
                          <wps:spPr>
                            <a:xfrm>
                              <a:off x="10058" y="7659"/>
                              <a:ext cx="2001" cy="6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  <w:t>MindManger</w:t>
                                </w: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60" name="文本框"/>
                          <wps:cNvSpPr txBox="1"/>
                          <wps:spPr>
                            <a:xfrm>
                              <a:off x="10058" y="6842"/>
                              <a:ext cx="2001" cy="5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i w:val="0"/>
                                    <w:caps w:val="0"/>
                                    <w:color w:val="222A35" w:themeColor="text2" w:themeShade="80"/>
                                    <w:spacing w:val="0"/>
                                    <w:sz w:val="24"/>
                                    <w:szCs w:val="24"/>
                                    <w:shd w:val="clear" w:fill="FFFFFF"/>
                                  </w:rPr>
                                  <w:t>Axure RP</w:t>
                                </w: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  <wps:wsp>
                          <wps:cNvPr id="61" name="文本框"/>
                          <wps:cNvSpPr txBox="1"/>
                          <wps:spPr>
                            <a:xfrm>
                              <a:off x="10058" y="6022"/>
                              <a:ext cx="2001" cy="5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  <w:t>WPS office</w:t>
                                </w:r>
                              </w:p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222A35" w:themeColor="text2" w:themeShade="80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lIns="91439" tIns="45719" rIns="91439" bIns="45719" upright="1"/>
                        </wps:wsp>
                      </wpg:grpSp>
                      <wpg:grpSp>
                        <wpg:cNvPr id="75" name="组合 75"/>
                        <wpg:cNvGrpSpPr/>
                        <wpg:grpSpPr>
                          <a:xfrm rot="0">
                            <a:off x="10164" y="5240"/>
                            <a:ext cx="2904" cy="3118"/>
                            <a:chOff x="806" y="5050"/>
                            <a:chExt cx="2904" cy="3118"/>
                          </a:xfrm>
                        </wpg:grpSpPr>
                        <wpg:grpSp>
                          <wpg:cNvPr id="74" name="组合 74"/>
                          <wpg:cNvGrpSpPr/>
                          <wpg:grpSpPr>
                            <a:xfrm>
                              <a:off x="807" y="5050"/>
                              <a:ext cx="2874" cy="0"/>
                              <a:chOff x="807" y="5050"/>
                              <a:chExt cx="2874" cy="0"/>
                            </a:xfrm>
                          </wpg:grpSpPr>
                          <wps:wsp>
                            <wps:cNvPr id="77" name="直接连接符 77"/>
                            <wps:cNvCnPr/>
                            <wps:spPr>
                              <a:xfrm>
                                <a:off x="807" y="5050"/>
                                <a:ext cx="2875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直接连接符 78"/>
                            <wps:cNvCnPr/>
                            <wps:spPr>
                              <a:xfrm>
                                <a:off x="807" y="5050"/>
                                <a:ext cx="2517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rgbClr val="4D4D4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3" name="组合 73"/>
                          <wpg:cNvGrpSpPr/>
                          <wpg:grpSpPr>
                            <a:xfrm>
                              <a:off x="826" y="5774"/>
                              <a:ext cx="2874" cy="0"/>
                              <a:chOff x="826" y="5774"/>
                              <a:chExt cx="2874" cy="0"/>
                            </a:xfrm>
                          </wpg:grpSpPr>
                          <wps:wsp>
                            <wps:cNvPr id="53" name="直接连接符 48"/>
                            <wps:cNvCnPr/>
                            <wps:spPr>
                              <a:xfrm>
                                <a:off x="826" y="5774"/>
                                <a:ext cx="2875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47"/>
                            <wps:cNvCnPr/>
                            <wps:spPr>
                              <a:xfrm>
                                <a:off x="826" y="5774"/>
                                <a:ext cx="2408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rgbClr val="4D4D4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1" name="组合 71"/>
                          <wpg:cNvGrpSpPr/>
                          <wpg:grpSpPr>
                            <a:xfrm>
                              <a:off x="836" y="7373"/>
                              <a:ext cx="2874" cy="0"/>
                              <a:chOff x="836" y="7373"/>
                              <a:chExt cx="2874" cy="0"/>
                            </a:xfrm>
                          </wpg:grpSpPr>
                          <wps:wsp>
                            <wps:cNvPr id="57" name="直接连接符 52"/>
                            <wps:cNvCnPr/>
                            <wps:spPr>
                              <a:xfrm>
                                <a:off x="836" y="7373"/>
                                <a:ext cx="2875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直接连接符 51"/>
                            <wps:cNvCnPr/>
                            <wps:spPr>
                              <a:xfrm>
                                <a:off x="836" y="7373"/>
                                <a:ext cx="2212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rgbClr val="4D4D4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2" name="组合 72"/>
                          <wpg:cNvGrpSpPr/>
                          <wpg:grpSpPr>
                            <a:xfrm>
                              <a:off x="826" y="6554"/>
                              <a:ext cx="2874" cy="0"/>
                              <a:chOff x="826" y="6554"/>
                              <a:chExt cx="2874" cy="0"/>
                            </a:xfrm>
                          </wpg:grpSpPr>
                          <wps:wsp>
                            <wps:cNvPr id="66" name="直接连接符 49"/>
                            <wps:cNvCnPr/>
                            <wps:spPr>
                              <a:xfrm>
                                <a:off x="826" y="6554"/>
                                <a:ext cx="2875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" name="直接连接符 50"/>
                            <wps:cNvCnPr/>
                            <wps:spPr>
                              <a:xfrm>
                                <a:off x="826" y="6554"/>
                                <a:ext cx="2063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rgbClr val="4D4D4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70" name="组合 70"/>
                          <wpg:cNvGrpSpPr/>
                          <wpg:grpSpPr>
                            <a:xfrm>
                              <a:off x="806" y="8168"/>
                              <a:ext cx="2874" cy="0"/>
                              <a:chOff x="806" y="8168"/>
                              <a:chExt cx="2874" cy="0"/>
                            </a:xfrm>
                          </wpg:grpSpPr>
                          <wps:wsp>
                            <wps:cNvPr id="63" name="直接连接符 59"/>
                            <wps:cNvCnPr/>
                            <wps:spPr>
                              <a:xfrm>
                                <a:off x="806" y="8168"/>
                                <a:ext cx="2875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直接连接符 60"/>
                            <wps:cNvCnPr/>
                            <wps:spPr>
                              <a:xfrm>
                                <a:off x="806" y="8168"/>
                                <a:ext cx="2470" cy="0"/>
                              </a:xfrm>
                              <a:prstGeom prst="line">
                                <a:avLst/>
                              </a:prstGeom>
                              <a:ln w="127000">
                                <a:solidFill>
                                  <a:srgbClr val="4D4D4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.85pt;margin-top:223pt;height:191.15pt;width:150.5pt;z-index:251667456;mso-width-relative:page;mso-height-relative:page;" coordorigin="10058,4535" coordsize="3010,3823" o:gfxdata="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DIGuy2gAAAAoBAAAPAAAAAAAAAAEAIAAAACIAAABk&#10;cnMvZG93bnJldi54bWxQSwECFAAUAAAACACHTuJAorB+OyIFAACSJgAADgAAAAAAAAABACAAAAAp&#10;AQAAZHJzL2Uyb0RvYy54bWxQSwUGAAAAAAYABgBZAQAAvQgAAAAA&#10;">
                <o:lock v:ext="edit" aspectratio="f"/>
                <v:group id="_x0000_s1026" o:spid="_x0000_s1026" o:spt="203" style="position:absolute;left:10058;top:4535;height:3770;width:2000;" coordorigin="10058,4535" coordsize="2000,377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" o:spid="_x0000_s1026" o:spt="202" type="#_x0000_t202" style="position:absolute;left:10058;top:4535;height:593;width:2001;" filled="f" stroked="f" coordsize="21600,21600" o:gfxdata="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SQp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i w:val="0"/>
                              <w:caps w:val="0"/>
                              <w:color w:val="222A35" w:themeColor="text2" w:themeShade="80"/>
                              <w:spacing w:val="0"/>
                              <w:sz w:val="24"/>
                              <w:szCs w:val="24"/>
                              <w:shd w:val="clear" w:fill="FFFFFF"/>
                            </w:rPr>
                            <w:t>Office Visio</w:t>
                          </w:r>
                        </w:p>
                      </w:txbxContent>
                    </v:textbox>
                  </v:shape>
                  <v:shape id="文本框" o:spid="_x0000_s1026" o:spt="202" type="#_x0000_t202" style="position:absolute;left:10058;top:5259;height:593;width:2001;" filled="f" stroked="f" coordsize="21600,21600" o:gfxdata="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e5w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</w:rPr>
                            <w:t>Illustrator</w:t>
                          </w:r>
                        </w:p>
                      </w:txbxContent>
                    </v:textbox>
                  </v:shape>
                  <v:shape id="文本框" o:spid="_x0000_s1026" o:spt="202" type="#_x0000_t202" style="position:absolute;left:10058;top:7659;height:646;width:2001;" filled="f" stroked="f" coordsize="21600,21600" o:gfxdata="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fSJ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  <w:t>MindManger</w:t>
                          </w:r>
                        </w:p>
                      </w:txbxContent>
                    </v:textbox>
                  </v:shape>
                  <v:shape id="文本框" o:spid="_x0000_s1026" o:spt="202" type="#_x0000_t202" style="position:absolute;left:10058;top:6842;height:593;width:2001;" filled="f" stroked="f" coordsize="21600,21600" o:gfxdata="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Fji+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i w:val="0"/>
                              <w:caps w:val="0"/>
                              <w:color w:val="222A35" w:themeColor="text2" w:themeShade="80"/>
                              <w:spacing w:val="0"/>
                              <w:sz w:val="24"/>
                              <w:szCs w:val="24"/>
                              <w:shd w:val="clear" w:fill="FFFFFF"/>
                            </w:rPr>
                            <w:t>Axure RP</w:t>
                          </w: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" o:spid="_x0000_s1026" o:spt="202" type="#_x0000_t202" style="position:absolute;left:10058;top:6022;height:593;width:2001;" filled="f" stroked="f" coordsize="21600,21600" o:gfxdata="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JK7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  <w:t>WPS office</w:t>
                          </w:r>
                        </w:p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222A35" w:themeColor="text2" w:themeShade="80"/>
                              <w:sz w:val="24"/>
                              <w:szCs w:val="24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10164;top:5240;height:3118;width:2904;" coordorigin="806,5050" coordsize="2904,3118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807;top:5050;height:0;width:2874;" coordorigin="807,5050" coordsize="2874,0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807;top:5050;height:0;width:2875;" filled="f" stroked="t" coordsize="21600,21600" o:gfxdata="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4v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0pt" color="#FFFFFF [3212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807;top:5050;height:0;width:2517;" filled="f" stroked="t" coordsize="21600,21600" o:gfxdata="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oejo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0pt" color="#4D4D4F [3204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826;top:5774;height:0;width:2874;" coordorigin="826,5774" coordsize="2874,0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48" o:spid="_x0000_s1026" o:spt="20" style="position:absolute;left:826;top:5774;height:0;width:2875;" filled="f" stroked="t" coordsize="21600,21600" o:gfxdata="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C4n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0pt" color="#FFFFFF [3212]" miterlimit="8" joinstyle="miter"/>
                      <v:imagedata o:title=""/>
                      <o:lock v:ext="edit" aspectratio="f"/>
                    </v:line>
                    <v:line id="直接连接符 47" o:spid="_x0000_s1026" o:spt="20" style="position:absolute;left:826;top:5774;height:0;width:2408;" filled="f" stroked="t" coordsize="21600,21600" o:gfxdata="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HhW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0pt" color="#4D4D4F [3204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836;top:7373;height:0;width:2874;" coordorigin="836,7373" coordsize="2874,0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line id="直接连接符 52" o:spid="_x0000_s1026" o:spt="20" style="position:absolute;left:836;top:7373;height:0;width:2875;" filled="f" stroked="t" coordsize="21600,21600" o:gfxdata="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3u+nr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0pt" color="#FFFFFF [3212]" miterlimit="8" joinstyle="miter"/>
                      <v:imagedata o:title=""/>
                      <o:lock v:ext="edit" aspectratio="f"/>
                    </v:line>
                    <v:line id="直接连接符 51" o:spid="_x0000_s1026" o:spt="20" style="position:absolute;left:836;top:7373;height:0;width:2212;" filled="f" stroked="t" coordsize="21600,21600" o:gfxdata="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WBET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0pt" color="#4D4D4F [3204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826;top:6554;height:0;width:2874;" coordorigin="826,6554" coordsize="2874,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直接连接符 49" o:spid="_x0000_s1026" o:spt="20" style="position:absolute;left:826;top:6554;height:0;width:2875;" filled="f" stroked="t" coordsize="21600,21600" o:gfxdata="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b0bi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0pt" color="#FFFFFF [3212]" miterlimit="8" joinstyle="miter"/>
                      <v:imagedata o:title=""/>
                      <o:lock v:ext="edit" aspectratio="f"/>
                    </v:line>
                    <v:line id="直接连接符 50" o:spid="_x0000_s1026" o:spt="20" style="position:absolute;left:826;top:6554;height:0;width:2063;" filled="f" stroked="t" coordsize="21600,21600" o:gfxdata="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t4fjW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0pt" color="#4D4D4F [3204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806;top:8168;height:0;width:2874;" coordorigin="806,8168" coordsize="2874,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  <o:lock v:ext="edit" aspectratio="f"/>
                    <v:line id="直接连接符 59" o:spid="_x0000_s1026" o:spt="20" style="position:absolute;left:806;top:8168;height:0;width:2875;" filled="f" stroked="t" coordsize="21600,21600" o:gfxdata="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ixyIL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0pt" color="#FFFFFF [3212]" miterlimit="8" joinstyle="miter"/>
                      <v:imagedata o:title=""/>
                      <o:lock v:ext="edit" aspectratio="f"/>
                    </v:line>
                    <v:line id="直接连接符 60" o:spid="_x0000_s1026" o:spt="20" style="position:absolute;left:806;top:8168;height:0;width:2470;" filled="f" stroked="t" coordsize="21600,21600" o:gfxdata="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1dD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0pt" color="#4D4D4F [3204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2522220</wp:posOffset>
                </wp:positionH>
                <wp:positionV relativeFrom="paragraph">
                  <wp:posOffset>235585</wp:posOffset>
                </wp:positionV>
                <wp:extent cx="4925695" cy="83058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22220" y="259715"/>
                          <a:ext cx="4925695" cy="830580"/>
                          <a:chOff x="13613" y="484"/>
                          <a:chExt cx="7757" cy="1308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13613" y="484"/>
                            <a:ext cx="2562" cy="13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72"/>
                                  <w:szCs w:val="1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72"/>
                                  <w:szCs w:val="1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牛XX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6807" y="986"/>
                            <a:ext cx="4563" cy="7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求职意向：产品经理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8.6pt;margin-top:18.55pt;height:65.4pt;width:387.85pt;z-index:251661312;mso-width-relative:page;mso-height-relative:page;" coordorigin="13613,484" coordsize="7757,1308" o:gfxdata="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DGrDcl2gAAAAsBAAAPAAAA&#10;AAAAAAEAIAAAACIAAABkcnMvZG93bnJldi54bWxQSwECFAAUAAAACACHTuJANOdos/cCAAA2CAAA&#10;DgAAAAAAAAABACAAAAApAQAAZHJzL2Uyb0RvYy54bWxQSwUGAAAAAAYABgBZAQAAkgYAAAAA&#10;">
                <o:lock v:ext="edit" aspectratio="f"/>
                <v:shape id="_x0000_s1026" o:spid="_x0000_s1026" o:spt="202" type="#_x0000_t202" style="position:absolute;left:13613;top:484;height:1308;width:2562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72"/>
                            <w:szCs w:val="1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72"/>
                            <w:szCs w:val="1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牛XX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807;top:986;height:777;width:4563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求职意向：产品经理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1089660</wp:posOffset>
                </wp:positionV>
                <wp:extent cx="4700905" cy="891540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0165" y="1053465"/>
                          <a:ext cx="4700905" cy="891540"/>
                          <a:chOff x="13720" y="1734"/>
                          <a:chExt cx="7403" cy="140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13720" y="1971"/>
                            <a:ext cx="418" cy="901"/>
                            <a:chOff x="13720" y="1971"/>
                            <a:chExt cx="418" cy="901"/>
                          </a:xfrm>
                        </wpg:grpSpPr>
                        <wpg:grpSp>
                          <wpg:cNvPr id="16" name="组合 16"/>
                          <wpg:cNvGrpSpPr/>
                          <wpg:grpSpPr>
                            <a:xfrm>
                              <a:off x="13761" y="2626"/>
                              <a:ext cx="334" cy="247"/>
                              <a:chOff x="13761" y="2626"/>
                              <a:chExt cx="334" cy="247"/>
                            </a:xfrm>
                          </wpg:grpSpPr>
                          <wps:wsp>
                            <wps:cNvPr id="93" name="Freeform 160"/>
                            <wps:cNvSpPr/>
                            <wps:spPr bwMode="auto">
                              <a:xfrm>
                                <a:off x="13761" y="2626"/>
                                <a:ext cx="335" cy="105"/>
                              </a:xfrm>
                              <a:custGeom>
                                <a:avLst/>
                                <a:gdLst>
                                  <a:gd name="T0" fmla="*/ 117 w 232"/>
                                  <a:gd name="T1" fmla="*/ 12 h 102"/>
                                  <a:gd name="T2" fmla="*/ 218 w 232"/>
                                  <a:gd name="T3" fmla="*/ 102 h 102"/>
                                  <a:gd name="T4" fmla="*/ 232 w 232"/>
                                  <a:gd name="T5" fmla="*/ 102 h 102"/>
                                  <a:gd name="T6" fmla="*/ 117 w 232"/>
                                  <a:gd name="T7" fmla="*/ 0 h 102"/>
                                  <a:gd name="T8" fmla="*/ 0 w 232"/>
                                  <a:gd name="T9" fmla="*/ 102 h 102"/>
                                  <a:gd name="T10" fmla="*/ 14 w 232"/>
                                  <a:gd name="T11" fmla="*/ 102 h 102"/>
                                  <a:gd name="T12" fmla="*/ 117 w 232"/>
                                  <a:gd name="T13" fmla="*/ 12 h 10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32" h="102">
                                    <a:moveTo>
                                      <a:pt x="117" y="12"/>
                                    </a:moveTo>
                                    <a:lnTo>
                                      <a:pt x="218" y="102"/>
                                    </a:lnTo>
                                    <a:lnTo>
                                      <a:pt x="232" y="102"/>
                                    </a:lnTo>
                                    <a:lnTo>
                                      <a:pt x="117" y="0"/>
                                    </a:lnTo>
                                    <a:lnTo>
                                      <a:pt x="0" y="102"/>
                                    </a:lnTo>
                                    <a:lnTo>
                                      <a:pt x="14" y="102"/>
                                    </a:lnTo>
                                    <a:lnTo>
                                      <a:pt x="117" y="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94" name="Freeform 161"/>
                            <wps:cNvSpPr/>
                            <wps:spPr bwMode="auto">
                              <a:xfrm>
                                <a:off x="13812" y="2653"/>
                                <a:ext cx="236" cy="73"/>
                              </a:xfrm>
                              <a:custGeom>
                                <a:avLst/>
                                <a:gdLst>
                                  <a:gd name="T0" fmla="*/ 0 w 163"/>
                                  <a:gd name="T1" fmla="*/ 71 h 71"/>
                                  <a:gd name="T2" fmla="*/ 163 w 163"/>
                                  <a:gd name="T3" fmla="*/ 71 h 71"/>
                                  <a:gd name="T4" fmla="*/ 82 w 163"/>
                                  <a:gd name="T5" fmla="*/ 0 h 71"/>
                                  <a:gd name="T6" fmla="*/ 0 w 163"/>
                                  <a:gd name="T7" fmla="*/ 71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63" h="71">
                                    <a:moveTo>
                                      <a:pt x="0" y="71"/>
                                    </a:moveTo>
                                    <a:lnTo>
                                      <a:pt x="163" y="71"/>
                                    </a:lnTo>
                                    <a:lnTo>
                                      <a:pt x="82" y="0"/>
                                    </a:lnTo>
                                    <a:lnTo>
                                      <a:pt x="0" y="7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95" name="Freeform 162"/>
                            <wps:cNvSpPr/>
                            <wps:spPr bwMode="auto">
                              <a:xfrm>
                                <a:off x="13761" y="2731"/>
                                <a:ext cx="335" cy="143"/>
                              </a:xfrm>
                              <a:custGeom>
                                <a:avLst/>
                                <a:gdLst>
                                  <a:gd name="T0" fmla="*/ 117 w 232"/>
                                  <a:gd name="T1" fmla="*/ 53 h 139"/>
                                  <a:gd name="T2" fmla="*/ 0 w 232"/>
                                  <a:gd name="T3" fmla="*/ 0 h 139"/>
                                  <a:gd name="T4" fmla="*/ 0 w 232"/>
                                  <a:gd name="T5" fmla="*/ 139 h 139"/>
                                  <a:gd name="T6" fmla="*/ 232 w 232"/>
                                  <a:gd name="T7" fmla="*/ 139 h 139"/>
                                  <a:gd name="T8" fmla="*/ 232 w 232"/>
                                  <a:gd name="T9" fmla="*/ 0 h 139"/>
                                  <a:gd name="T10" fmla="*/ 117 w 232"/>
                                  <a:gd name="T11" fmla="*/ 53 h 13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32" h="139">
                                    <a:moveTo>
                                      <a:pt x="117" y="53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39"/>
                                    </a:lnTo>
                                    <a:lnTo>
                                      <a:pt x="232" y="139"/>
                                    </a:lnTo>
                                    <a:lnTo>
                                      <a:pt x="232" y="0"/>
                                    </a:lnTo>
                                    <a:lnTo>
                                      <a:pt x="117" y="5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96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3720" y="1971"/>
                              <a:ext cx="418" cy="244"/>
                            </a:xfrm>
                            <a:custGeom>
                              <a:avLst/>
                              <a:gdLst>
                                <a:gd name="T0" fmla="*/ 135 w 139"/>
                                <a:gd name="T1" fmla="*/ 61 h 81"/>
                                <a:gd name="T2" fmla="*/ 131 w 139"/>
                                <a:gd name="T3" fmla="*/ 56 h 81"/>
                                <a:gd name="T4" fmla="*/ 131 w 139"/>
                                <a:gd name="T5" fmla="*/ 27 h 81"/>
                                <a:gd name="T6" fmla="*/ 139 w 139"/>
                                <a:gd name="T7" fmla="*/ 24 h 81"/>
                                <a:gd name="T8" fmla="*/ 70 w 139"/>
                                <a:gd name="T9" fmla="*/ 0 h 81"/>
                                <a:gd name="T10" fmla="*/ 0 w 139"/>
                                <a:gd name="T11" fmla="*/ 24 h 81"/>
                                <a:gd name="T12" fmla="*/ 70 w 139"/>
                                <a:gd name="T13" fmla="*/ 48 h 81"/>
                                <a:gd name="T14" fmla="*/ 127 w 139"/>
                                <a:gd name="T15" fmla="*/ 28 h 81"/>
                                <a:gd name="T16" fmla="*/ 127 w 139"/>
                                <a:gd name="T17" fmla="*/ 56 h 81"/>
                                <a:gd name="T18" fmla="*/ 123 w 139"/>
                                <a:gd name="T19" fmla="*/ 61 h 81"/>
                                <a:gd name="T20" fmla="*/ 126 w 139"/>
                                <a:gd name="T21" fmla="*/ 64 h 81"/>
                                <a:gd name="T22" fmla="*/ 123 w 139"/>
                                <a:gd name="T23" fmla="*/ 81 h 81"/>
                                <a:gd name="T24" fmla="*/ 135 w 139"/>
                                <a:gd name="T25" fmla="*/ 81 h 81"/>
                                <a:gd name="T26" fmla="*/ 132 w 139"/>
                                <a:gd name="T27" fmla="*/ 64 h 81"/>
                                <a:gd name="T28" fmla="*/ 135 w 139"/>
                                <a:gd name="T29" fmla="*/ 61 h 81"/>
                                <a:gd name="T30" fmla="*/ 28 w 139"/>
                                <a:gd name="T31" fmla="*/ 42 h 81"/>
                                <a:gd name="T32" fmla="*/ 28 w 139"/>
                                <a:gd name="T33" fmla="*/ 69 h 81"/>
                                <a:gd name="T34" fmla="*/ 70 w 139"/>
                                <a:gd name="T35" fmla="*/ 81 h 81"/>
                                <a:gd name="T36" fmla="*/ 111 w 139"/>
                                <a:gd name="T37" fmla="*/ 69 h 81"/>
                                <a:gd name="T38" fmla="*/ 111 w 139"/>
                                <a:gd name="T39" fmla="*/ 42 h 81"/>
                                <a:gd name="T40" fmla="*/ 70 w 139"/>
                                <a:gd name="T41" fmla="*/ 56 h 81"/>
                                <a:gd name="T42" fmla="*/ 28 w 139"/>
                                <a:gd name="T43" fmla="*/ 42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39" h="81">
                                  <a:moveTo>
                                    <a:pt x="135" y="61"/>
                                  </a:moveTo>
                                  <a:cubicBezTo>
                                    <a:pt x="135" y="58"/>
                                    <a:pt x="134" y="56"/>
                                    <a:pt x="131" y="56"/>
                                  </a:cubicBezTo>
                                  <a:cubicBezTo>
                                    <a:pt x="131" y="27"/>
                                    <a:pt x="131" y="27"/>
                                    <a:pt x="131" y="27"/>
                                  </a:cubicBezTo>
                                  <a:cubicBezTo>
                                    <a:pt x="139" y="24"/>
                                    <a:pt x="139" y="24"/>
                                    <a:pt x="139" y="24"/>
                                  </a:cubicBezTo>
                                  <a:cubicBezTo>
                                    <a:pt x="70" y="0"/>
                                    <a:pt x="70" y="0"/>
                                    <a:pt x="70" y="0"/>
                                  </a:cubicBezTo>
                                  <a:cubicBezTo>
                                    <a:pt x="0" y="24"/>
                                    <a:pt x="0" y="24"/>
                                    <a:pt x="0" y="24"/>
                                  </a:cubicBezTo>
                                  <a:cubicBezTo>
                                    <a:pt x="70" y="48"/>
                                    <a:pt x="70" y="48"/>
                                    <a:pt x="70" y="48"/>
                                  </a:cubicBezTo>
                                  <a:cubicBezTo>
                                    <a:pt x="127" y="28"/>
                                    <a:pt x="127" y="28"/>
                                    <a:pt x="127" y="28"/>
                                  </a:cubicBezTo>
                                  <a:cubicBezTo>
                                    <a:pt x="127" y="56"/>
                                    <a:pt x="127" y="56"/>
                                    <a:pt x="127" y="56"/>
                                  </a:cubicBezTo>
                                  <a:cubicBezTo>
                                    <a:pt x="125" y="56"/>
                                    <a:pt x="123" y="58"/>
                                    <a:pt x="123" y="61"/>
                                  </a:cubicBezTo>
                                  <a:cubicBezTo>
                                    <a:pt x="123" y="63"/>
                                    <a:pt x="125" y="64"/>
                                    <a:pt x="126" y="64"/>
                                  </a:cubicBezTo>
                                  <a:cubicBezTo>
                                    <a:pt x="123" y="81"/>
                                    <a:pt x="123" y="81"/>
                                    <a:pt x="123" y="81"/>
                                  </a:cubicBezTo>
                                  <a:cubicBezTo>
                                    <a:pt x="135" y="81"/>
                                    <a:pt x="135" y="81"/>
                                    <a:pt x="135" y="81"/>
                                  </a:cubicBezTo>
                                  <a:cubicBezTo>
                                    <a:pt x="132" y="64"/>
                                    <a:pt x="132" y="64"/>
                                    <a:pt x="132" y="64"/>
                                  </a:cubicBezTo>
                                  <a:cubicBezTo>
                                    <a:pt x="134" y="64"/>
                                    <a:pt x="135" y="63"/>
                                    <a:pt x="135" y="61"/>
                                  </a:cubicBezTo>
                                  <a:close/>
                                  <a:moveTo>
                                    <a:pt x="28" y="42"/>
                                  </a:moveTo>
                                  <a:cubicBezTo>
                                    <a:pt x="28" y="69"/>
                                    <a:pt x="28" y="69"/>
                                    <a:pt x="28" y="69"/>
                                  </a:cubicBezTo>
                                  <a:cubicBezTo>
                                    <a:pt x="28" y="76"/>
                                    <a:pt x="47" y="81"/>
                                    <a:pt x="70" y="81"/>
                                  </a:cubicBezTo>
                                  <a:cubicBezTo>
                                    <a:pt x="92" y="81"/>
                                    <a:pt x="111" y="76"/>
                                    <a:pt x="111" y="69"/>
                                  </a:cubicBezTo>
                                  <a:cubicBezTo>
                                    <a:pt x="111" y="42"/>
                                    <a:pt x="111" y="42"/>
                                    <a:pt x="111" y="42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lnTo>
                                    <a:pt x="2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19" name="组合 19"/>
                        <wpg:cNvGrpSpPr/>
                        <wpg:grpSpPr>
                          <a:xfrm>
                            <a:off x="17323" y="1936"/>
                            <a:ext cx="280" cy="988"/>
                            <a:chOff x="17323" y="1936"/>
                            <a:chExt cx="280" cy="988"/>
                          </a:xfrm>
                        </wpg:grpSpPr>
                        <wps:wsp>
                          <wps:cNvPr id="98" name="Freeform 137"/>
                          <wps:cNvSpPr>
                            <a:spLocks noEditPoints="1"/>
                          </wps:cNvSpPr>
                          <wps:spPr bwMode="auto">
                            <a:xfrm>
                              <a:off x="17355" y="1936"/>
                              <a:ext cx="217" cy="352"/>
                            </a:xfrm>
                            <a:custGeom>
                              <a:avLst/>
                              <a:gdLst>
                                <a:gd name="T0" fmla="*/ 104 w 127"/>
                                <a:gd name="T1" fmla="*/ 0 h 224"/>
                                <a:gd name="T2" fmla="*/ 23 w 127"/>
                                <a:gd name="T3" fmla="*/ 0 h 224"/>
                                <a:gd name="T4" fmla="*/ 0 w 127"/>
                                <a:gd name="T5" fmla="*/ 22 h 224"/>
                                <a:gd name="T6" fmla="*/ 0 w 127"/>
                                <a:gd name="T7" fmla="*/ 202 h 224"/>
                                <a:gd name="T8" fmla="*/ 23 w 127"/>
                                <a:gd name="T9" fmla="*/ 224 h 224"/>
                                <a:gd name="T10" fmla="*/ 104 w 127"/>
                                <a:gd name="T11" fmla="*/ 224 h 224"/>
                                <a:gd name="T12" fmla="*/ 127 w 127"/>
                                <a:gd name="T13" fmla="*/ 202 h 224"/>
                                <a:gd name="T14" fmla="*/ 127 w 127"/>
                                <a:gd name="T15" fmla="*/ 22 h 224"/>
                                <a:gd name="T16" fmla="*/ 104 w 127"/>
                                <a:gd name="T17" fmla="*/ 0 h 224"/>
                                <a:gd name="T18" fmla="*/ 47 w 127"/>
                                <a:gd name="T19" fmla="*/ 6 h 224"/>
                                <a:gd name="T20" fmla="*/ 81 w 127"/>
                                <a:gd name="T21" fmla="*/ 6 h 224"/>
                                <a:gd name="T22" fmla="*/ 87 w 127"/>
                                <a:gd name="T23" fmla="*/ 12 h 224"/>
                                <a:gd name="T24" fmla="*/ 81 w 127"/>
                                <a:gd name="T25" fmla="*/ 18 h 224"/>
                                <a:gd name="T26" fmla="*/ 47 w 127"/>
                                <a:gd name="T27" fmla="*/ 18 h 224"/>
                                <a:gd name="T28" fmla="*/ 41 w 127"/>
                                <a:gd name="T29" fmla="*/ 12 h 224"/>
                                <a:gd name="T30" fmla="*/ 47 w 127"/>
                                <a:gd name="T31" fmla="*/ 6 h 224"/>
                                <a:gd name="T32" fmla="*/ 13 w 127"/>
                                <a:gd name="T33" fmla="*/ 35 h 224"/>
                                <a:gd name="T34" fmla="*/ 21 w 127"/>
                                <a:gd name="T35" fmla="*/ 27 h 224"/>
                                <a:gd name="T36" fmla="*/ 107 w 127"/>
                                <a:gd name="T37" fmla="*/ 27 h 224"/>
                                <a:gd name="T38" fmla="*/ 115 w 127"/>
                                <a:gd name="T39" fmla="*/ 35 h 224"/>
                                <a:gd name="T40" fmla="*/ 115 w 127"/>
                                <a:gd name="T41" fmla="*/ 180 h 224"/>
                                <a:gd name="T42" fmla="*/ 107 w 127"/>
                                <a:gd name="T43" fmla="*/ 188 h 224"/>
                                <a:gd name="T44" fmla="*/ 21 w 127"/>
                                <a:gd name="T45" fmla="*/ 188 h 224"/>
                                <a:gd name="T46" fmla="*/ 13 w 127"/>
                                <a:gd name="T47" fmla="*/ 180 h 224"/>
                                <a:gd name="T48" fmla="*/ 13 w 127"/>
                                <a:gd name="T49" fmla="*/ 35 h 224"/>
                                <a:gd name="T50" fmla="*/ 64 w 127"/>
                                <a:gd name="T51" fmla="*/ 218 h 224"/>
                                <a:gd name="T52" fmla="*/ 51 w 127"/>
                                <a:gd name="T53" fmla="*/ 205 h 224"/>
                                <a:gd name="T54" fmla="*/ 64 w 127"/>
                                <a:gd name="T55" fmla="*/ 192 h 224"/>
                                <a:gd name="T56" fmla="*/ 77 w 127"/>
                                <a:gd name="T57" fmla="*/ 205 h 224"/>
                                <a:gd name="T58" fmla="*/ 64 w 127"/>
                                <a:gd name="T59" fmla="*/ 218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127" h="224">
                                  <a:moveTo>
                                    <a:pt x="104" y="0"/>
                                  </a:moveTo>
                                  <a:cubicBezTo>
                                    <a:pt x="23" y="0"/>
                                    <a:pt x="23" y="0"/>
                                    <a:pt x="23" y="0"/>
                                  </a:cubicBezTo>
                                  <a:cubicBezTo>
                                    <a:pt x="11" y="0"/>
                                    <a:pt x="0" y="10"/>
                                    <a:pt x="0" y="22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cubicBezTo>
                                    <a:pt x="0" y="214"/>
                                    <a:pt x="11" y="224"/>
                                    <a:pt x="23" y="224"/>
                                  </a:cubicBezTo>
                                  <a:cubicBezTo>
                                    <a:pt x="104" y="224"/>
                                    <a:pt x="104" y="224"/>
                                    <a:pt x="104" y="224"/>
                                  </a:cubicBezTo>
                                  <a:cubicBezTo>
                                    <a:pt x="117" y="224"/>
                                    <a:pt x="127" y="214"/>
                                    <a:pt x="127" y="202"/>
                                  </a:cubicBezTo>
                                  <a:cubicBezTo>
                                    <a:pt x="127" y="22"/>
                                    <a:pt x="127" y="22"/>
                                    <a:pt x="127" y="22"/>
                                  </a:cubicBezTo>
                                  <a:cubicBezTo>
                                    <a:pt x="127" y="10"/>
                                    <a:pt x="117" y="0"/>
                                    <a:pt x="104" y="0"/>
                                  </a:cubicBezTo>
                                  <a:close/>
                                  <a:moveTo>
                                    <a:pt x="47" y="6"/>
                                  </a:moveTo>
                                  <a:cubicBezTo>
                                    <a:pt x="81" y="6"/>
                                    <a:pt x="81" y="6"/>
                                    <a:pt x="81" y="6"/>
                                  </a:cubicBezTo>
                                  <a:cubicBezTo>
                                    <a:pt x="84" y="6"/>
                                    <a:pt x="87" y="9"/>
                                    <a:pt x="87" y="12"/>
                                  </a:cubicBezTo>
                                  <a:cubicBezTo>
                                    <a:pt x="87" y="16"/>
                                    <a:pt x="84" y="18"/>
                                    <a:pt x="81" y="18"/>
                                  </a:cubicBezTo>
                                  <a:cubicBezTo>
                                    <a:pt x="47" y="18"/>
                                    <a:pt x="47" y="18"/>
                                    <a:pt x="47" y="18"/>
                                  </a:cubicBezTo>
                                  <a:cubicBezTo>
                                    <a:pt x="44" y="18"/>
                                    <a:pt x="41" y="16"/>
                                    <a:pt x="41" y="12"/>
                                  </a:cubicBezTo>
                                  <a:cubicBezTo>
                                    <a:pt x="41" y="9"/>
                                    <a:pt x="44" y="6"/>
                                    <a:pt x="47" y="6"/>
                                  </a:cubicBezTo>
                                  <a:close/>
                                  <a:moveTo>
                                    <a:pt x="13" y="35"/>
                                  </a:moveTo>
                                  <a:cubicBezTo>
                                    <a:pt x="13" y="30"/>
                                    <a:pt x="16" y="27"/>
                                    <a:pt x="21" y="27"/>
                                  </a:cubicBezTo>
                                  <a:cubicBezTo>
                                    <a:pt x="107" y="27"/>
                                    <a:pt x="107" y="27"/>
                                    <a:pt x="107" y="27"/>
                                  </a:cubicBezTo>
                                  <a:cubicBezTo>
                                    <a:pt x="111" y="27"/>
                                    <a:pt x="115" y="30"/>
                                    <a:pt x="115" y="35"/>
                                  </a:cubicBezTo>
                                  <a:cubicBezTo>
                                    <a:pt x="115" y="180"/>
                                    <a:pt x="115" y="180"/>
                                    <a:pt x="115" y="180"/>
                                  </a:cubicBezTo>
                                  <a:cubicBezTo>
                                    <a:pt x="115" y="184"/>
                                    <a:pt x="111" y="188"/>
                                    <a:pt x="107" y="188"/>
                                  </a:cubicBezTo>
                                  <a:cubicBezTo>
                                    <a:pt x="21" y="188"/>
                                    <a:pt x="21" y="188"/>
                                    <a:pt x="21" y="188"/>
                                  </a:cubicBezTo>
                                  <a:cubicBezTo>
                                    <a:pt x="16" y="188"/>
                                    <a:pt x="13" y="184"/>
                                    <a:pt x="13" y="180"/>
                                  </a:cubicBezTo>
                                  <a:lnTo>
                                    <a:pt x="13" y="35"/>
                                  </a:lnTo>
                                  <a:close/>
                                  <a:moveTo>
                                    <a:pt x="64" y="218"/>
                                  </a:moveTo>
                                  <a:cubicBezTo>
                                    <a:pt x="57" y="218"/>
                                    <a:pt x="51" y="213"/>
                                    <a:pt x="51" y="205"/>
                                  </a:cubicBezTo>
                                  <a:cubicBezTo>
                                    <a:pt x="51" y="198"/>
                                    <a:pt x="57" y="192"/>
                                    <a:pt x="64" y="192"/>
                                  </a:cubicBezTo>
                                  <a:cubicBezTo>
                                    <a:pt x="71" y="192"/>
                                    <a:pt x="77" y="198"/>
                                    <a:pt x="77" y="205"/>
                                  </a:cubicBezTo>
                                  <a:cubicBezTo>
                                    <a:pt x="77" y="213"/>
                                    <a:pt x="71" y="218"/>
                                    <a:pt x="64" y="2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15" name="组合 15"/>
                          <wpg:cNvGrpSpPr/>
                          <wpg:grpSpPr>
                            <a:xfrm>
                              <a:off x="17323" y="2614"/>
                              <a:ext cx="280" cy="310"/>
                              <a:chOff x="17323" y="2614"/>
                              <a:chExt cx="280" cy="310"/>
                            </a:xfrm>
                          </wpg:grpSpPr>
                          <wps:wsp>
                            <wps:cNvPr id="100" name="Freeform 55"/>
                            <wps:cNvSpPr/>
                            <wps:spPr bwMode="auto">
                              <a:xfrm>
                                <a:off x="17375" y="2614"/>
                                <a:ext cx="31" cy="64"/>
                              </a:xfrm>
                              <a:custGeom>
                                <a:avLst/>
                                <a:gdLst>
                                  <a:gd name="T0" fmla="*/ 6 w 31"/>
                                  <a:gd name="T1" fmla="*/ 55 h 55"/>
                                  <a:gd name="T2" fmla="*/ 26 w 31"/>
                                  <a:gd name="T3" fmla="*/ 55 h 55"/>
                                  <a:gd name="T4" fmla="*/ 31 w 31"/>
                                  <a:gd name="T5" fmla="*/ 49 h 55"/>
                                  <a:gd name="T6" fmla="*/ 31 w 31"/>
                                  <a:gd name="T7" fmla="*/ 5 h 55"/>
                                  <a:gd name="T8" fmla="*/ 26 w 31"/>
                                  <a:gd name="T9" fmla="*/ 0 h 55"/>
                                  <a:gd name="T10" fmla="*/ 6 w 31"/>
                                  <a:gd name="T11" fmla="*/ 0 h 55"/>
                                  <a:gd name="T12" fmla="*/ 0 w 31"/>
                                  <a:gd name="T13" fmla="*/ 5 h 55"/>
                                  <a:gd name="T14" fmla="*/ 0 w 31"/>
                                  <a:gd name="T15" fmla="*/ 49 h 55"/>
                                  <a:gd name="T16" fmla="*/ 6 w 31"/>
                                  <a:gd name="T17" fmla="*/ 55 h 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1" h="55">
                                    <a:moveTo>
                                      <a:pt x="6" y="55"/>
                                    </a:moveTo>
                                    <a:cubicBezTo>
                                      <a:pt x="26" y="55"/>
                                      <a:pt x="26" y="55"/>
                                      <a:pt x="26" y="55"/>
                                    </a:cubicBezTo>
                                    <a:cubicBezTo>
                                      <a:pt x="29" y="55"/>
                                      <a:pt x="31" y="52"/>
                                      <a:pt x="31" y="49"/>
                                    </a:cubicBezTo>
                                    <a:cubicBezTo>
                                      <a:pt x="31" y="5"/>
                                      <a:pt x="31" y="5"/>
                                      <a:pt x="31" y="5"/>
                                    </a:cubicBezTo>
                                    <a:cubicBezTo>
                                      <a:pt x="31" y="2"/>
                                      <a:pt x="29" y="0"/>
                                      <a:pt x="26" y="0"/>
                                    </a:cubicBezTo>
                                    <a:cubicBezTo>
                                      <a:pt x="6" y="0"/>
                                      <a:pt x="6" y="0"/>
                                      <a:pt x="6" y="0"/>
                                    </a:cubicBezTo>
                                    <a:cubicBezTo>
                                      <a:pt x="3" y="0"/>
                                      <a:pt x="0" y="2"/>
                                      <a:pt x="0" y="5"/>
                                    </a:cubicBezTo>
                                    <a:cubicBezTo>
                                      <a:pt x="0" y="49"/>
                                      <a:pt x="0" y="49"/>
                                      <a:pt x="0" y="49"/>
                                    </a:cubicBezTo>
                                    <a:cubicBezTo>
                                      <a:pt x="0" y="52"/>
                                      <a:pt x="3" y="55"/>
                                      <a:pt x="6" y="5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01" name="Freeform 56"/>
                            <wps:cNvSpPr/>
                            <wps:spPr bwMode="auto">
                              <a:xfrm>
                                <a:off x="17521" y="2614"/>
                                <a:ext cx="31" cy="64"/>
                              </a:xfrm>
                              <a:custGeom>
                                <a:avLst/>
                                <a:gdLst>
                                  <a:gd name="T0" fmla="*/ 5 w 31"/>
                                  <a:gd name="T1" fmla="*/ 55 h 55"/>
                                  <a:gd name="T2" fmla="*/ 25 w 31"/>
                                  <a:gd name="T3" fmla="*/ 55 h 55"/>
                                  <a:gd name="T4" fmla="*/ 31 w 31"/>
                                  <a:gd name="T5" fmla="*/ 49 h 55"/>
                                  <a:gd name="T6" fmla="*/ 31 w 31"/>
                                  <a:gd name="T7" fmla="*/ 5 h 55"/>
                                  <a:gd name="T8" fmla="*/ 25 w 31"/>
                                  <a:gd name="T9" fmla="*/ 0 h 55"/>
                                  <a:gd name="T10" fmla="*/ 5 w 31"/>
                                  <a:gd name="T11" fmla="*/ 0 h 55"/>
                                  <a:gd name="T12" fmla="*/ 0 w 31"/>
                                  <a:gd name="T13" fmla="*/ 5 h 55"/>
                                  <a:gd name="T14" fmla="*/ 0 w 31"/>
                                  <a:gd name="T15" fmla="*/ 49 h 55"/>
                                  <a:gd name="T16" fmla="*/ 5 w 31"/>
                                  <a:gd name="T17" fmla="*/ 55 h 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1" h="55">
                                    <a:moveTo>
                                      <a:pt x="5" y="55"/>
                                    </a:moveTo>
                                    <a:cubicBezTo>
                                      <a:pt x="25" y="55"/>
                                      <a:pt x="25" y="55"/>
                                      <a:pt x="25" y="55"/>
                                    </a:cubicBezTo>
                                    <a:cubicBezTo>
                                      <a:pt x="28" y="55"/>
                                      <a:pt x="31" y="52"/>
                                      <a:pt x="31" y="49"/>
                                    </a:cubicBezTo>
                                    <a:cubicBezTo>
                                      <a:pt x="31" y="5"/>
                                      <a:pt x="31" y="5"/>
                                      <a:pt x="31" y="5"/>
                                    </a:cubicBezTo>
                                    <a:cubicBezTo>
                                      <a:pt x="31" y="2"/>
                                      <a:pt x="28" y="0"/>
                                      <a:pt x="25" y="0"/>
                                    </a:cubicBezTo>
                                    <a:cubicBezTo>
                                      <a:pt x="5" y="0"/>
                                      <a:pt x="5" y="0"/>
                                      <a:pt x="5" y="0"/>
                                    </a:cubicBezTo>
                                    <a:cubicBezTo>
                                      <a:pt x="2" y="0"/>
                                      <a:pt x="0" y="2"/>
                                      <a:pt x="0" y="5"/>
                                    </a:cubicBezTo>
                                    <a:cubicBezTo>
                                      <a:pt x="0" y="49"/>
                                      <a:pt x="0" y="49"/>
                                      <a:pt x="0" y="49"/>
                                    </a:cubicBezTo>
                                    <a:cubicBezTo>
                                      <a:pt x="0" y="52"/>
                                      <a:pt x="2" y="55"/>
                                      <a:pt x="5" y="5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03" name="Freeform 53"/>
                            <wps:cNvSpPr/>
                            <wps:spPr bwMode="auto">
                              <a:xfrm>
                                <a:off x="17398" y="2772"/>
                                <a:ext cx="40" cy="99"/>
                              </a:xfrm>
                              <a:custGeom>
                                <a:avLst/>
                                <a:gdLst>
                                  <a:gd name="T0" fmla="*/ 21 w 38"/>
                                  <a:gd name="T1" fmla="*/ 85 h 85"/>
                                  <a:gd name="T2" fmla="*/ 38 w 38"/>
                                  <a:gd name="T3" fmla="*/ 85 h 85"/>
                                  <a:gd name="T4" fmla="*/ 38 w 38"/>
                                  <a:gd name="T5" fmla="*/ 0 h 85"/>
                                  <a:gd name="T6" fmla="*/ 24 w 38"/>
                                  <a:gd name="T7" fmla="*/ 0 h 85"/>
                                  <a:gd name="T8" fmla="*/ 21 w 38"/>
                                  <a:gd name="T9" fmla="*/ 8 h 85"/>
                                  <a:gd name="T10" fmla="*/ 16 w 38"/>
                                  <a:gd name="T11" fmla="*/ 14 h 85"/>
                                  <a:gd name="T12" fmla="*/ 8 w 38"/>
                                  <a:gd name="T13" fmla="*/ 16 h 85"/>
                                  <a:gd name="T14" fmla="*/ 0 w 38"/>
                                  <a:gd name="T15" fmla="*/ 17 h 85"/>
                                  <a:gd name="T16" fmla="*/ 0 w 38"/>
                                  <a:gd name="T17" fmla="*/ 30 h 85"/>
                                  <a:gd name="T18" fmla="*/ 21 w 38"/>
                                  <a:gd name="T19" fmla="*/ 30 h 85"/>
                                  <a:gd name="T20" fmla="*/ 21 w 38"/>
                                  <a:gd name="T21" fmla="*/ 85 h 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38" h="85">
                                    <a:moveTo>
                                      <a:pt x="21" y="85"/>
                                    </a:moveTo>
                                    <a:cubicBezTo>
                                      <a:pt x="38" y="85"/>
                                      <a:pt x="38" y="85"/>
                                      <a:pt x="38" y="85"/>
                                    </a:cubicBezTo>
                                    <a:cubicBezTo>
                                      <a:pt x="38" y="0"/>
                                      <a:pt x="38" y="0"/>
                                      <a:pt x="38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ubicBezTo>
                                      <a:pt x="24" y="3"/>
                                      <a:pt x="23" y="6"/>
                                      <a:pt x="21" y="8"/>
                                    </a:cubicBezTo>
                                    <a:cubicBezTo>
                                      <a:pt x="20" y="10"/>
                                      <a:pt x="18" y="12"/>
                                      <a:pt x="16" y="14"/>
                                    </a:cubicBezTo>
                                    <a:cubicBezTo>
                                      <a:pt x="14" y="15"/>
                                      <a:pt x="11" y="16"/>
                                      <a:pt x="8" y="16"/>
                                    </a:cubicBezTo>
                                    <a:cubicBezTo>
                                      <a:pt x="5" y="17"/>
                                      <a:pt x="3" y="17"/>
                                      <a:pt x="0" y="17"/>
                                    </a:cubicBezTo>
                                    <a:cubicBezTo>
                                      <a:pt x="0" y="30"/>
                                      <a:pt x="0" y="30"/>
                                      <a:pt x="0" y="30"/>
                                    </a:cubicBezTo>
                                    <a:cubicBezTo>
                                      <a:pt x="21" y="30"/>
                                      <a:pt x="21" y="30"/>
                                      <a:pt x="21" y="30"/>
                                    </a:cubicBezTo>
                                    <a:lnTo>
                                      <a:pt x="21" y="8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04" name="路遥作品"/>
                            <wps:cNvSpPr/>
                            <wps:spPr bwMode="auto">
                              <a:xfrm>
                                <a:off x="17455" y="2772"/>
                                <a:ext cx="66" cy="103"/>
                              </a:xfrm>
                              <a:custGeom>
                                <a:avLst/>
                                <a:gdLst>
                                  <a:gd name="T0" fmla="*/ 42 w 63"/>
                                  <a:gd name="T1" fmla="*/ 68 h 87"/>
                                  <a:gd name="T2" fmla="*/ 38 w 63"/>
                                  <a:gd name="T3" fmla="*/ 71 h 87"/>
                                  <a:gd name="T4" fmla="*/ 32 w 63"/>
                                  <a:gd name="T5" fmla="*/ 73 h 87"/>
                                  <a:gd name="T6" fmla="*/ 22 w 63"/>
                                  <a:gd name="T7" fmla="*/ 69 h 87"/>
                                  <a:gd name="T8" fmla="*/ 18 w 63"/>
                                  <a:gd name="T9" fmla="*/ 60 h 87"/>
                                  <a:gd name="T10" fmla="*/ 0 w 63"/>
                                  <a:gd name="T11" fmla="*/ 60 h 87"/>
                                  <a:gd name="T12" fmla="*/ 3 w 63"/>
                                  <a:gd name="T13" fmla="*/ 72 h 87"/>
                                  <a:gd name="T14" fmla="*/ 10 w 63"/>
                                  <a:gd name="T15" fmla="*/ 80 h 87"/>
                                  <a:gd name="T16" fmla="*/ 20 w 63"/>
                                  <a:gd name="T17" fmla="*/ 85 h 87"/>
                                  <a:gd name="T18" fmla="*/ 32 w 63"/>
                                  <a:gd name="T19" fmla="*/ 87 h 87"/>
                                  <a:gd name="T20" fmla="*/ 44 w 63"/>
                                  <a:gd name="T21" fmla="*/ 85 h 87"/>
                                  <a:gd name="T22" fmla="*/ 54 w 63"/>
                                  <a:gd name="T23" fmla="*/ 78 h 87"/>
                                  <a:gd name="T24" fmla="*/ 61 w 63"/>
                                  <a:gd name="T25" fmla="*/ 68 h 87"/>
                                  <a:gd name="T26" fmla="*/ 63 w 63"/>
                                  <a:gd name="T27" fmla="*/ 56 h 87"/>
                                  <a:gd name="T28" fmla="*/ 62 w 63"/>
                                  <a:gd name="T29" fmla="*/ 45 h 87"/>
                                  <a:gd name="T30" fmla="*/ 57 w 63"/>
                                  <a:gd name="T31" fmla="*/ 36 h 87"/>
                                  <a:gd name="T32" fmla="*/ 48 w 63"/>
                                  <a:gd name="T33" fmla="*/ 30 h 87"/>
                                  <a:gd name="T34" fmla="*/ 37 w 63"/>
                                  <a:gd name="T35" fmla="*/ 27 h 87"/>
                                  <a:gd name="T36" fmla="*/ 28 w 63"/>
                                  <a:gd name="T37" fmla="*/ 29 h 87"/>
                                  <a:gd name="T38" fmla="*/ 21 w 63"/>
                                  <a:gd name="T39" fmla="*/ 34 h 87"/>
                                  <a:gd name="T40" fmla="*/ 20 w 63"/>
                                  <a:gd name="T41" fmla="*/ 34 h 87"/>
                                  <a:gd name="T42" fmla="*/ 24 w 63"/>
                                  <a:gd name="T43" fmla="*/ 14 h 87"/>
                                  <a:gd name="T44" fmla="*/ 59 w 63"/>
                                  <a:gd name="T45" fmla="*/ 14 h 87"/>
                                  <a:gd name="T46" fmla="*/ 59 w 63"/>
                                  <a:gd name="T47" fmla="*/ 0 h 87"/>
                                  <a:gd name="T48" fmla="*/ 11 w 63"/>
                                  <a:gd name="T49" fmla="*/ 0 h 87"/>
                                  <a:gd name="T50" fmla="*/ 3 w 63"/>
                                  <a:gd name="T51" fmla="*/ 47 h 87"/>
                                  <a:gd name="T52" fmla="*/ 19 w 63"/>
                                  <a:gd name="T53" fmla="*/ 47 h 87"/>
                                  <a:gd name="T54" fmla="*/ 24 w 63"/>
                                  <a:gd name="T55" fmla="*/ 42 h 87"/>
                                  <a:gd name="T56" fmla="*/ 32 w 63"/>
                                  <a:gd name="T57" fmla="*/ 40 h 87"/>
                                  <a:gd name="T58" fmla="*/ 38 w 63"/>
                                  <a:gd name="T59" fmla="*/ 42 h 87"/>
                                  <a:gd name="T60" fmla="*/ 42 w 63"/>
                                  <a:gd name="T61" fmla="*/ 45 h 87"/>
                                  <a:gd name="T62" fmla="*/ 45 w 63"/>
                                  <a:gd name="T63" fmla="*/ 50 h 87"/>
                                  <a:gd name="T64" fmla="*/ 46 w 63"/>
                                  <a:gd name="T65" fmla="*/ 56 h 87"/>
                                  <a:gd name="T66" fmla="*/ 45 w 63"/>
                                  <a:gd name="T67" fmla="*/ 62 h 87"/>
                                  <a:gd name="T68" fmla="*/ 42 w 63"/>
                                  <a:gd name="T69" fmla="*/ 68 h 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</a:cxnLst>
                                <a:rect l="0" t="0" r="r" b="b"/>
                                <a:pathLst>
                                  <a:path w="63" h="87">
                                    <a:moveTo>
                                      <a:pt x="42" y="68"/>
                                    </a:moveTo>
                                    <a:cubicBezTo>
                                      <a:pt x="41" y="69"/>
                                      <a:pt x="39" y="70"/>
                                      <a:pt x="38" y="71"/>
                                    </a:cubicBezTo>
                                    <a:cubicBezTo>
                                      <a:pt x="36" y="72"/>
                                      <a:pt x="34" y="73"/>
                                      <a:pt x="32" y="73"/>
                                    </a:cubicBezTo>
                                    <a:cubicBezTo>
                                      <a:pt x="28" y="73"/>
                                      <a:pt x="24" y="71"/>
                                      <a:pt x="22" y="69"/>
                                    </a:cubicBezTo>
                                    <a:cubicBezTo>
                                      <a:pt x="19" y="67"/>
                                      <a:pt x="18" y="64"/>
                                      <a:pt x="18" y="60"/>
                                    </a:cubicBezTo>
                                    <a:cubicBezTo>
                                      <a:pt x="0" y="60"/>
                                      <a:pt x="0" y="60"/>
                                      <a:pt x="0" y="60"/>
                                    </a:cubicBezTo>
                                    <a:cubicBezTo>
                                      <a:pt x="0" y="64"/>
                                      <a:pt x="1" y="68"/>
                                      <a:pt x="3" y="72"/>
                                    </a:cubicBezTo>
                                    <a:cubicBezTo>
                                      <a:pt x="5" y="75"/>
                                      <a:pt x="7" y="78"/>
                                      <a:pt x="10" y="80"/>
                                    </a:cubicBezTo>
                                    <a:cubicBezTo>
                                      <a:pt x="13" y="82"/>
                                      <a:pt x="16" y="84"/>
                                      <a:pt x="20" y="85"/>
                                    </a:cubicBezTo>
                                    <a:cubicBezTo>
                                      <a:pt x="24" y="86"/>
                                      <a:pt x="28" y="87"/>
                                      <a:pt x="32" y="87"/>
                                    </a:cubicBezTo>
                                    <a:cubicBezTo>
                                      <a:pt x="36" y="87"/>
                                      <a:pt x="40" y="86"/>
                                      <a:pt x="44" y="85"/>
                                    </a:cubicBezTo>
                                    <a:cubicBezTo>
                                      <a:pt x="48" y="83"/>
                                      <a:pt x="51" y="81"/>
                                      <a:pt x="54" y="78"/>
                                    </a:cubicBezTo>
                                    <a:cubicBezTo>
                                      <a:pt x="57" y="75"/>
                                      <a:pt x="59" y="72"/>
                                      <a:pt x="61" y="68"/>
                                    </a:cubicBezTo>
                                    <a:cubicBezTo>
                                      <a:pt x="63" y="65"/>
                                      <a:pt x="63" y="61"/>
                                      <a:pt x="63" y="56"/>
                                    </a:cubicBezTo>
                                    <a:cubicBezTo>
                                      <a:pt x="63" y="52"/>
                                      <a:pt x="63" y="49"/>
                                      <a:pt x="62" y="45"/>
                                    </a:cubicBezTo>
                                    <a:cubicBezTo>
                                      <a:pt x="61" y="41"/>
                                      <a:pt x="59" y="38"/>
                                      <a:pt x="57" y="36"/>
                                    </a:cubicBezTo>
                                    <a:cubicBezTo>
                                      <a:pt x="54" y="33"/>
                                      <a:pt x="52" y="31"/>
                                      <a:pt x="48" y="30"/>
                                    </a:cubicBezTo>
                                    <a:cubicBezTo>
                                      <a:pt x="45" y="28"/>
                                      <a:pt x="41" y="27"/>
                                      <a:pt x="37" y="27"/>
                                    </a:cubicBezTo>
                                    <a:cubicBezTo>
                                      <a:pt x="34" y="27"/>
                                      <a:pt x="31" y="28"/>
                                      <a:pt x="28" y="29"/>
                                    </a:cubicBezTo>
                                    <a:cubicBezTo>
                                      <a:pt x="25" y="30"/>
                                      <a:pt x="23" y="32"/>
                                      <a:pt x="21" y="34"/>
                                    </a:cubicBezTo>
                                    <a:cubicBezTo>
                                      <a:pt x="20" y="34"/>
                                      <a:pt x="20" y="34"/>
                                      <a:pt x="20" y="34"/>
                                    </a:cubicBezTo>
                                    <a:cubicBezTo>
                                      <a:pt x="24" y="14"/>
                                      <a:pt x="24" y="14"/>
                                      <a:pt x="24" y="14"/>
                                    </a:cubicBezTo>
                                    <a:cubicBezTo>
                                      <a:pt x="59" y="14"/>
                                      <a:pt x="59" y="14"/>
                                      <a:pt x="59" y="14"/>
                                    </a:cubicBezTo>
                                    <a:cubicBezTo>
                                      <a:pt x="59" y="0"/>
                                      <a:pt x="59" y="0"/>
                                      <a:pt x="59" y="0"/>
                                    </a:cubicBezTo>
                                    <a:cubicBezTo>
                                      <a:pt x="11" y="0"/>
                                      <a:pt x="11" y="0"/>
                                      <a:pt x="11" y="0"/>
                                    </a:cubicBezTo>
                                    <a:cubicBezTo>
                                      <a:pt x="3" y="47"/>
                                      <a:pt x="3" y="47"/>
                                      <a:pt x="3" y="47"/>
                                    </a:cubicBezTo>
                                    <a:cubicBezTo>
                                      <a:pt x="19" y="47"/>
                                      <a:pt x="19" y="47"/>
                                      <a:pt x="19" y="47"/>
                                    </a:cubicBezTo>
                                    <a:cubicBezTo>
                                      <a:pt x="20" y="45"/>
                                      <a:pt x="22" y="43"/>
                                      <a:pt x="24" y="42"/>
                                    </a:cubicBezTo>
                                    <a:cubicBezTo>
                                      <a:pt x="26" y="41"/>
                                      <a:pt x="28" y="40"/>
                                      <a:pt x="32" y="40"/>
                                    </a:cubicBezTo>
                                    <a:cubicBezTo>
                                      <a:pt x="34" y="40"/>
                                      <a:pt x="36" y="41"/>
                                      <a:pt x="38" y="42"/>
                                    </a:cubicBezTo>
                                    <a:cubicBezTo>
                                      <a:pt x="39" y="42"/>
                                      <a:pt x="41" y="43"/>
                                      <a:pt x="42" y="45"/>
                                    </a:cubicBezTo>
                                    <a:cubicBezTo>
                                      <a:pt x="44" y="46"/>
                                      <a:pt x="45" y="48"/>
                                      <a:pt x="45" y="50"/>
                                    </a:cubicBezTo>
                                    <a:cubicBezTo>
                                      <a:pt x="46" y="52"/>
                                      <a:pt x="46" y="54"/>
                                      <a:pt x="46" y="56"/>
                                    </a:cubicBezTo>
                                    <a:cubicBezTo>
                                      <a:pt x="46" y="58"/>
                                      <a:pt x="46" y="60"/>
                                      <a:pt x="45" y="62"/>
                                    </a:cubicBezTo>
                                    <a:cubicBezTo>
                                      <a:pt x="44" y="64"/>
                                      <a:pt x="44" y="66"/>
                                      <a:pt x="42" y="6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05" name="Freeform 5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323" y="2638"/>
                                <a:ext cx="281" cy="286"/>
                              </a:xfrm>
                              <a:custGeom>
                                <a:avLst/>
                                <a:gdLst>
                                  <a:gd name="T0" fmla="*/ 241 w 273"/>
                                  <a:gd name="T1" fmla="*/ 0 h 244"/>
                                  <a:gd name="T2" fmla="*/ 234 w 273"/>
                                  <a:gd name="T3" fmla="*/ 0 h 244"/>
                                  <a:gd name="T4" fmla="*/ 234 w 273"/>
                                  <a:gd name="T5" fmla="*/ 28 h 244"/>
                                  <a:gd name="T6" fmla="*/ 217 w 273"/>
                                  <a:gd name="T7" fmla="*/ 45 h 244"/>
                                  <a:gd name="T8" fmla="*/ 197 w 273"/>
                                  <a:gd name="T9" fmla="*/ 45 h 244"/>
                                  <a:gd name="T10" fmla="*/ 181 w 273"/>
                                  <a:gd name="T11" fmla="*/ 28 h 244"/>
                                  <a:gd name="T12" fmla="*/ 181 w 273"/>
                                  <a:gd name="T13" fmla="*/ 0 h 244"/>
                                  <a:gd name="T14" fmla="*/ 92 w 273"/>
                                  <a:gd name="T15" fmla="*/ 0 h 244"/>
                                  <a:gd name="T16" fmla="*/ 92 w 273"/>
                                  <a:gd name="T17" fmla="*/ 28 h 244"/>
                                  <a:gd name="T18" fmla="*/ 76 w 273"/>
                                  <a:gd name="T19" fmla="*/ 45 h 244"/>
                                  <a:gd name="T20" fmla="*/ 56 w 273"/>
                                  <a:gd name="T21" fmla="*/ 45 h 244"/>
                                  <a:gd name="T22" fmla="*/ 39 w 273"/>
                                  <a:gd name="T23" fmla="*/ 28 h 244"/>
                                  <a:gd name="T24" fmla="*/ 39 w 273"/>
                                  <a:gd name="T25" fmla="*/ 0 h 244"/>
                                  <a:gd name="T26" fmla="*/ 32 w 273"/>
                                  <a:gd name="T27" fmla="*/ 0 h 244"/>
                                  <a:gd name="T28" fmla="*/ 0 w 273"/>
                                  <a:gd name="T29" fmla="*/ 32 h 244"/>
                                  <a:gd name="T30" fmla="*/ 0 w 273"/>
                                  <a:gd name="T31" fmla="*/ 91 h 244"/>
                                  <a:gd name="T32" fmla="*/ 0 w 273"/>
                                  <a:gd name="T33" fmla="*/ 212 h 244"/>
                                  <a:gd name="T34" fmla="*/ 32 w 273"/>
                                  <a:gd name="T35" fmla="*/ 244 h 244"/>
                                  <a:gd name="T36" fmla="*/ 241 w 273"/>
                                  <a:gd name="T37" fmla="*/ 244 h 244"/>
                                  <a:gd name="T38" fmla="*/ 273 w 273"/>
                                  <a:gd name="T39" fmla="*/ 212 h 244"/>
                                  <a:gd name="T40" fmla="*/ 273 w 273"/>
                                  <a:gd name="T41" fmla="*/ 91 h 244"/>
                                  <a:gd name="T42" fmla="*/ 273 w 273"/>
                                  <a:gd name="T43" fmla="*/ 32 h 244"/>
                                  <a:gd name="T44" fmla="*/ 241 w 273"/>
                                  <a:gd name="T45" fmla="*/ 0 h 244"/>
                                  <a:gd name="T46" fmla="*/ 253 w 273"/>
                                  <a:gd name="T47" fmla="*/ 212 h 244"/>
                                  <a:gd name="T48" fmla="*/ 241 w 273"/>
                                  <a:gd name="T49" fmla="*/ 224 h 244"/>
                                  <a:gd name="T50" fmla="*/ 32 w 273"/>
                                  <a:gd name="T51" fmla="*/ 224 h 244"/>
                                  <a:gd name="T52" fmla="*/ 20 w 273"/>
                                  <a:gd name="T53" fmla="*/ 212 h 244"/>
                                  <a:gd name="T54" fmla="*/ 20 w 273"/>
                                  <a:gd name="T55" fmla="*/ 91 h 244"/>
                                  <a:gd name="T56" fmla="*/ 253 w 273"/>
                                  <a:gd name="T57" fmla="*/ 91 h 244"/>
                                  <a:gd name="T58" fmla="*/ 253 w 273"/>
                                  <a:gd name="T59" fmla="*/ 212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273" h="244">
                                    <a:moveTo>
                                      <a:pt x="241" y="0"/>
                                    </a:moveTo>
                                    <a:cubicBezTo>
                                      <a:pt x="234" y="0"/>
                                      <a:pt x="234" y="0"/>
                                      <a:pt x="234" y="0"/>
                                    </a:cubicBezTo>
                                    <a:cubicBezTo>
                                      <a:pt x="234" y="28"/>
                                      <a:pt x="234" y="28"/>
                                      <a:pt x="234" y="28"/>
                                    </a:cubicBezTo>
                                    <a:cubicBezTo>
                                      <a:pt x="234" y="37"/>
                                      <a:pt x="227" y="45"/>
                                      <a:pt x="217" y="45"/>
                                    </a:cubicBezTo>
                                    <a:cubicBezTo>
                                      <a:pt x="197" y="45"/>
                                      <a:pt x="197" y="45"/>
                                      <a:pt x="197" y="45"/>
                                    </a:cubicBezTo>
                                    <a:cubicBezTo>
                                      <a:pt x="188" y="45"/>
                                      <a:pt x="181" y="37"/>
                                      <a:pt x="181" y="28"/>
                                    </a:cubicBezTo>
                                    <a:cubicBezTo>
                                      <a:pt x="181" y="0"/>
                                      <a:pt x="181" y="0"/>
                                      <a:pt x="181" y="0"/>
                                    </a:cubicBezTo>
                                    <a:cubicBezTo>
                                      <a:pt x="92" y="0"/>
                                      <a:pt x="92" y="0"/>
                                      <a:pt x="92" y="0"/>
                                    </a:cubicBezTo>
                                    <a:cubicBezTo>
                                      <a:pt x="92" y="28"/>
                                      <a:pt x="92" y="28"/>
                                      <a:pt x="92" y="28"/>
                                    </a:cubicBezTo>
                                    <a:cubicBezTo>
                                      <a:pt x="92" y="37"/>
                                      <a:pt x="85" y="45"/>
                                      <a:pt x="76" y="45"/>
                                    </a:cubicBezTo>
                                    <a:cubicBezTo>
                                      <a:pt x="56" y="45"/>
                                      <a:pt x="56" y="45"/>
                                      <a:pt x="56" y="45"/>
                                    </a:cubicBezTo>
                                    <a:cubicBezTo>
                                      <a:pt x="46" y="45"/>
                                      <a:pt x="39" y="37"/>
                                      <a:pt x="39" y="28"/>
                                    </a:cubicBezTo>
                                    <a:cubicBezTo>
                                      <a:pt x="39" y="0"/>
                                      <a:pt x="39" y="0"/>
                                      <a:pt x="39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14"/>
                                      <a:pt x="0" y="32"/>
                                    </a:cubicBezTo>
                                    <a:cubicBezTo>
                                      <a:pt x="0" y="91"/>
                                      <a:pt x="0" y="91"/>
                                      <a:pt x="0" y="91"/>
                                    </a:cubicBezTo>
                                    <a:cubicBezTo>
                                      <a:pt x="0" y="212"/>
                                      <a:pt x="0" y="212"/>
                                      <a:pt x="0" y="212"/>
                                    </a:cubicBezTo>
                                    <a:cubicBezTo>
                                      <a:pt x="0" y="230"/>
                                      <a:pt x="14" y="244"/>
                                      <a:pt x="32" y="244"/>
                                    </a:cubicBezTo>
                                    <a:cubicBezTo>
                                      <a:pt x="241" y="244"/>
                                      <a:pt x="241" y="244"/>
                                      <a:pt x="241" y="244"/>
                                    </a:cubicBezTo>
                                    <a:cubicBezTo>
                                      <a:pt x="259" y="244"/>
                                      <a:pt x="273" y="230"/>
                                      <a:pt x="273" y="212"/>
                                    </a:cubicBezTo>
                                    <a:cubicBezTo>
                                      <a:pt x="273" y="91"/>
                                      <a:pt x="273" y="91"/>
                                      <a:pt x="273" y="91"/>
                                    </a:cubicBezTo>
                                    <a:cubicBezTo>
                                      <a:pt x="273" y="32"/>
                                      <a:pt x="273" y="32"/>
                                      <a:pt x="273" y="32"/>
                                    </a:cubicBezTo>
                                    <a:cubicBezTo>
                                      <a:pt x="273" y="14"/>
                                      <a:pt x="259" y="0"/>
                                      <a:pt x="241" y="0"/>
                                    </a:cubicBezTo>
                                    <a:close/>
                                    <a:moveTo>
                                      <a:pt x="253" y="212"/>
                                    </a:moveTo>
                                    <a:cubicBezTo>
                                      <a:pt x="253" y="219"/>
                                      <a:pt x="248" y="224"/>
                                      <a:pt x="241" y="224"/>
                                    </a:cubicBezTo>
                                    <a:cubicBezTo>
                                      <a:pt x="32" y="224"/>
                                      <a:pt x="32" y="224"/>
                                      <a:pt x="32" y="224"/>
                                    </a:cubicBezTo>
                                    <a:cubicBezTo>
                                      <a:pt x="25" y="224"/>
                                      <a:pt x="20" y="219"/>
                                      <a:pt x="20" y="212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253" y="91"/>
                                      <a:pt x="253" y="91"/>
                                      <a:pt x="253" y="91"/>
                                    </a:cubicBezTo>
                                    <a:lnTo>
                                      <a:pt x="253" y="2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</wpg:grpSp>
                      <wps:wsp>
                        <wps:cNvPr id="106" name="文本框 7"/>
                        <wps:cNvSpPr txBox="1"/>
                        <wps:spPr>
                          <a:xfrm>
                            <a:off x="17841" y="1734"/>
                            <a:ext cx="3283" cy="14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电话：13800003914</w:t>
                              </w:r>
                            </w:p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出生年月：1991.8</w:t>
                              </w:r>
                            </w:p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7" name="文本框 8"/>
                        <wps:cNvSpPr txBox="1"/>
                        <wps:spPr>
                          <a:xfrm>
                            <a:off x="14307" y="1734"/>
                            <a:ext cx="2766" cy="13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学历：本科</w:t>
                              </w:r>
                            </w:p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邮箱：niuxx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@qq.com</w:t>
                              </w:r>
                            </w:p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3.95pt;margin-top:85.8pt;height:70.2pt;width:370.15pt;z-index:251662336;mso-width-relative:page;mso-height-relative:page;" coordorigin="13720,1734" coordsize="7403,1404" o:gfxdata="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">
                <o:lock v:ext="edit" aspectratio="f"/>
                <v:group id="_x0000_s1026" o:spid="_x0000_s1026" o:spt="203" style="position:absolute;left:13720;top:1971;height:901;width:418;" coordorigin="13720,1971" coordsize="418,90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13761;top:2626;height:247;width:334;" coordorigin="13761,2626" coordsize="334,247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160" o:spid="_x0000_s1026" o:spt="100" style="position:absolute;left:13761;top:2626;height:105;width:335;" fillcolor="#FFFFFF [3212]" filled="t" stroked="f" coordsize="232,102" o:gfxdata="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8WM68AAAA&#10;2wAAAA8AAAAAAAAAAQAgAAAAIgAAAGRycy9kb3ducmV2LnhtbFBLAQIUABQAAAAIAIdO4kAzLwWe&#10;OwAAADkAAAAQAAAAAAAAAAEAIAAAAAsBAABkcnMvc2hhcGV4bWwueG1sUEsFBgAAAAAGAAYAWwEA&#10;ALUDAAAAAA==&#10;" path="m117,12l218,102,232,102,117,0,0,102,14,102,117,12xe">
                      <v:path o:connectlocs="168,12;314,105;335,105;168,0;0,105;20,105;168,12" o:connectangles="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61" o:spid="_x0000_s1026" o:spt="100" style="position:absolute;left:13812;top:2653;height:73;width:236;" fillcolor="#FFFFFF [3212]" filled="t" stroked="f" coordsize="163,71" o:gfxdata="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RMeD25AAAA2wAA&#10;AA8AAAAAAAAAAQAgAAAAIgAAAGRycy9kb3ducmV2LnhtbFBLAQIUABQAAAAIAIdO4kAzLwWeOwAA&#10;ADkAAAAQAAAAAAAAAAEAIAAAAAgBAABkcnMvc2hhcGV4bWwueG1sUEsFBgAAAAAGAAYAWwEAALID&#10;AAAAAA==&#10;" path="m0,71l163,71,82,0,0,71xe">
                      <v:path o:connectlocs="0,73;236,73;118,0;0,73" o:connectangles="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162" o:spid="_x0000_s1026" o:spt="100" style="position:absolute;left:13761;top:2731;height:143;width:335;" fillcolor="#FFFFFF [3212]" filled="t" stroked="f" coordsize="232,139" o:gfxdata="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W++a8AAAA&#10;2wAAAA8AAAAAAAAAAQAgAAAAIgAAAGRycy9kb3ducmV2LnhtbFBLAQIUABQAAAAIAIdO4kAzLwWe&#10;OwAAADkAAAAQAAAAAAAAAAEAIAAAAAsBAABkcnMvc2hhcGV4bWwueG1sUEsFBgAAAAAGAAYAWwEA&#10;ALUDAAAAAA==&#10;" path="m117,53l0,0,0,139,232,139,232,0,117,53xe">
                      <v:path o:connectlocs="168,54;0,0;0,143;335,143;335,0;168,54" o:connectangles="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Freeform 5" o:spid="_x0000_s1026" o:spt="100" style="position:absolute;left:13720;top:1971;height:244;width:418;" fillcolor="#FFFFFF [3212]" filled="t" stroked="f" coordsize="139,81" o:gfxdata="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hfRS8AAAA&#10;2wAAAA8AAAAAAAAAAQAgAAAAIgAAAGRycy9kb3ducmV2LnhtbFBLAQIUABQAAAAIAIdO4kAzLwWe&#10;OwAAADkAAAAQAAAAAAAAAAEAIAAAAAsBAABkcnMvc2hhcGV4bWwueG1sUEsFBgAAAAAGAAYAWwEA&#10;ALUDAAAAAA==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  <v:path o:connectlocs="405,183;393,168;393,81;418,72;210,0;0,72;210,144;381,84;381,168;369,183;378,192;369,244;405,244;396,192;405,183;84,126;84,207;210,244;333,207;333,126;210,168;84,126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17323;top:1936;height:988;width:280;" coordorigin="17323,1936" coordsize="280,988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37" o:spid="_x0000_s1026" o:spt="100" style="position:absolute;left:17355;top:1936;height:352;width:217;" fillcolor="#FFFFFF [3212]" filled="t" stroked="f" coordsize="127,224" o:gfxdata="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GrYlugAAANsA&#10;AAAPAAAAAAAAAAEAIAAAACIAAABkcnMvZG93bnJldi54bWxQSwECFAAUAAAACACHTuJAMy8FnjsA&#10;AAA5AAAAEAAAAAAAAAABACAAAAAJAQAAZHJzL3NoYXBleG1sLnhtbFBLBQYAAAAABgAGAFsBAACz&#10;AwAAAAA=&#10;" path="m104,0c23,0,23,0,23,0c11,0,0,10,0,22c0,202,0,202,0,202c0,214,11,224,23,224c104,224,104,224,104,224c117,224,127,214,127,202c127,22,127,22,127,22c127,10,117,0,104,0xm47,6c81,6,81,6,81,6c84,6,87,9,87,12c87,16,84,18,81,18c47,18,47,18,47,18c44,18,41,16,41,12c41,9,44,6,47,6xm13,35c13,30,16,27,21,27c107,27,107,27,107,27c111,27,115,30,115,35c115,180,115,180,115,180c115,184,111,188,107,188c21,188,21,188,21,188c16,188,13,184,13,180l13,35xm64,218c57,218,51,213,51,205c51,198,57,192,64,192c71,192,77,198,77,205c77,213,71,218,64,218xe">
                    <v:path o:connectlocs="177,0;39,0;0,34;0,317;39,352;177,352;217,317;217,34;177,0;80,9;138,9;148,18;138,28;80,28;70,18;80,9;22,55;35,42;182,42;196,55;196,282;182,295;35,295;22,282;22,55;109,342;87,322;109,301;131,322;109,342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group id="_x0000_s1026" o:spid="_x0000_s1026" o:spt="203" style="position:absolute;left:17323;top:2614;height:310;width:280;" coordorigin="17323,2614" coordsize="280,31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55" o:spid="_x0000_s1026" o:spt="100" style="position:absolute;left:17375;top:2614;height:64;width:31;" fillcolor="#FFFFFF [3212]" filled="t" stroked="f" coordsize="31,55" o:gfxdata="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scDb4A&#10;AADcAAAADwAAAAAAAAABACAAAAAiAAAAZHJzL2Rvd25yZXYueG1sUEsBAhQAFAAAAAgAh07iQDMv&#10;BZ47AAAAOQAAABAAAAAAAAAAAQAgAAAADQEAAGRycy9zaGFwZXhtbC54bWxQSwUGAAAAAAYABgBb&#10;AQAAtwMAAAAA&#10;" path="m6,55c26,55,26,55,26,55c29,55,31,52,31,49c31,5,31,5,31,5c31,2,29,0,26,0c6,0,6,0,6,0c3,0,0,2,0,5c0,49,0,49,0,49c0,52,3,55,6,55xe">
                      <v:path o:connectlocs="6,64;26,64;31,57;31,5;26,0;6,0;0,5;0,57;6,64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6" o:spid="_x0000_s1026" o:spt="100" style="position:absolute;left:17521;top:2614;height:64;width:31;" fillcolor="#FFFFFF [3212]" filled="t" stroked="f" coordsize="31,55" o:gfxdata="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57mWugAAANwA&#10;AAAPAAAAAAAAAAEAIAAAACIAAABkcnMvZG93bnJldi54bWxQSwECFAAUAAAACACHTuJAMy8FnjsA&#10;AAA5AAAAEAAAAAAAAAABACAAAAAJAQAAZHJzL3NoYXBleG1sLnhtbFBLBQYAAAAABgAGAFsBAACz&#10;AwAAAAA=&#10;" path="m5,55c25,55,25,55,25,55c28,55,31,52,31,49c31,5,31,5,31,5c31,2,28,0,25,0c5,0,5,0,5,0c2,0,0,2,0,5c0,49,0,49,0,49c0,52,2,55,5,55xe">
                      <v:path o:connectlocs="5,64;25,64;31,57;31,5;25,0;5,0;0,5;0,57;5,64" o:connectangles="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3" o:spid="_x0000_s1026" o:spt="100" style="position:absolute;left:17398;top:2772;height:99;width:40;" fillcolor="#FFFFFF [3212]" filled="t" stroked="f" coordsize="38,85" o:gfxdata="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+1tfbsAAADc&#10;AAAADwAAAAAAAAABACAAAAAiAAAAZHJzL2Rvd25yZXYueG1sUEsBAhQAFAAAAAgAh07iQDMvBZ47&#10;AAAAOQAAABAAAAAAAAAAAQAgAAAACgEAAGRycy9zaGFwZXhtbC54bWxQSwUGAAAAAAYABgBbAQAA&#10;tAMAAAAA&#10;" path="m21,85c38,85,38,85,38,85c38,0,38,0,38,0c24,0,24,0,24,0c24,3,23,6,21,8c20,10,18,12,16,14c14,15,11,16,8,16c5,17,3,17,0,17c0,30,0,30,0,30c21,30,21,30,21,30l21,85xe">
                      <v:path o:connectlocs="22,99;40,99;40,0;25,0;22,9;16,16;8,18;0,19;0,34;22,34;22,99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路遥作品" o:spid="_x0000_s1026" o:spt="100" style="position:absolute;left:17455;top:2772;height:103;width:66;" fillcolor="#FFFFFF [3212]" filled="t" stroked="f" coordsize="63,87" o:gfxdata="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KTTNugAAANwA&#10;AAAPAAAAAAAAAAEAIAAAACIAAABkcnMvZG93bnJldi54bWxQSwECFAAUAAAACACHTuJAMy8FnjsA&#10;AAA5AAAAEAAAAAAAAAABACAAAAAJAQAAZHJzL3NoYXBleG1sLnhtbFBLBQYAAAAABgAGAFsBAACz&#10;AwAAAAA=&#10;" path="m42,68c41,69,39,70,38,71c36,72,34,73,32,73c28,73,24,71,22,69c19,67,18,64,18,60c0,60,0,60,0,60c0,64,1,68,3,72c5,75,7,78,10,80c13,82,16,84,20,85c24,86,28,87,32,87c36,87,40,86,44,85c48,83,51,81,54,78c57,75,59,72,61,68c63,65,63,61,63,56c63,52,63,49,62,45c61,41,59,38,57,36c54,33,52,31,48,30c45,28,41,27,37,27c34,27,31,28,28,29c25,30,23,32,21,34c20,34,20,34,20,34c24,14,24,14,24,14c59,14,59,14,59,14c59,0,59,0,59,0c11,0,11,0,11,0c3,47,3,47,3,47c19,47,19,47,19,47c20,45,22,43,24,42c26,41,28,40,32,40c34,40,36,41,38,42c39,42,41,43,42,45c44,46,45,48,45,50c46,52,46,54,46,56c46,58,46,60,45,62c44,64,44,66,42,68xe">
                      <v:path o:connectlocs="44,80;39,84;33,86;23,81;18,71;0,71;3,85;10,94;20,100;33,103;46,100;56,92;63,80;66,66;64,53;59,42;50,35;38,31;29,34;22,40;20,40;25,16;61,16;61,0;11,0;3,55;19,55;25,49;33,47;39,49;44,53;47,59;48,66;47,73;44,80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7" o:spid="_x0000_s1026" o:spt="100" style="position:absolute;left:17323;top:2638;height:286;width:281;" fillcolor="#FFFFFF [3212]" filled="t" stroked="f" coordsize="273,244" o:gfxdata="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QoGqLgAAADcAAAA&#10;DwAAAAAAAAABACAAAAAiAAAAZHJzL2Rvd25yZXYueG1sUEsBAhQAFAAAAAgAh07iQDMvBZ47AAAA&#10;OQAAABAAAAAAAAAAAQAgAAAABwEAAGRycy9zaGFwZXhtbC54bWxQSwUGAAAAAAYABgBbAQAAsQMA&#10;AAAA&#10;" path="m241,0c234,0,234,0,234,0c234,28,234,28,234,28c234,37,227,45,217,45c197,45,197,45,197,45c188,45,181,37,181,28c181,0,181,0,181,0c92,0,92,0,92,0c92,28,92,28,92,28c92,37,85,45,76,45c56,45,56,45,56,45c46,45,39,37,39,28c39,0,39,0,39,0c32,0,32,0,32,0c14,0,0,14,0,32c0,91,0,91,0,91c0,212,0,212,0,212c0,230,14,244,32,244c241,244,241,244,241,244c259,244,273,230,273,212c273,91,273,91,273,91c273,32,273,32,273,32c273,14,259,0,241,0xm253,212c253,219,248,224,241,224c32,224,32,224,32,224c25,224,20,219,20,212c20,91,20,91,20,91c253,91,253,91,253,91l253,212xe">
                      <v:path o:connectlocs="248,0;240,0;240,32;223,52;202,52;186,32;186,0;94,0;94,32;78,52;57,52;40,32;40,0;32,0;0,37;0,106;0,248;32,286;248,286;281,248;281,106;281,37;248,0;260,248;248,262;32,262;20,248;20,106;260,106;260,248" o:connectangles="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文本框 7" o:spid="_x0000_s1026" o:spt="202" type="#_x0000_t202" style="position:absolute;left:17841;top:1734;height:1404;width:3283;" filled="f" stroked="f" coordsize="21600,21600" o:gfxdata="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28wY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电话：13800003914</w:t>
                        </w:r>
                      </w:p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出生年月：1991.8</w:t>
                        </w:r>
                      </w:p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8" o:spid="_x0000_s1026" o:spt="202" type="#_x0000_t202" style="position:absolute;left:14307;top:1734;height:1333;width:2766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学历：本科</w:t>
                        </w:r>
                      </w:p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邮箱：niuxx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@qq.com</w:t>
                        </w:r>
                      </w:p>
                      <w:p>
                        <w:pPr>
                          <w:rPr>
                            <w:rFonts w:hint="default" w:ascii="微软雅黑" w:hAnsi="微软雅黑" w:eastAsia="微软雅黑" w:cs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5712460</wp:posOffset>
                </wp:positionV>
                <wp:extent cx="2037715" cy="462915"/>
                <wp:effectExtent l="0" t="0" r="635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40665" y="5471160"/>
                          <a:ext cx="2037715" cy="462915"/>
                          <a:chOff x="10020" y="8608"/>
                          <a:chExt cx="3209" cy="651"/>
                        </a:xfrm>
                      </wpg:grpSpPr>
                      <wps:wsp>
                        <wps:cNvPr id="117" name="矩形 17"/>
                        <wps:cNvSpPr/>
                        <wps:spPr>
                          <a:xfrm>
                            <a:off x="10020" y="8780"/>
                            <a:ext cx="3209" cy="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五边形 18"/>
                        <wps:cNvSpPr/>
                        <wps:spPr>
                          <a:xfrm>
                            <a:off x="10024" y="8786"/>
                            <a:ext cx="624" cy="344"/>
                          </a:xfrm>
                          <a:prstGeom prst="homePlate">
                            <a:avLst/>
                          </a:prstGeom>
                          <a:solidFill>
                            <a:srgbClr val="4D4D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9" name="文本框 12"/>
                        <wps:cNvSpPr txBox="1"/>
                        <wps:spPr>
                          <a:xfrm>
                            <a:off x="10601" y="8608"/>
                            <a:ext cx="1498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任意多边形 83"/>
                        <wps:cNvSpPr>
                          <a:spLocks noChangeAspect="1"/>
                        </wps:cNvSpPr>
                        <wps:spPr>
                          <a:xfrm>
                            <a:off x="10166" y="8837"/>
                            <a:ext cx="259" cy="22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20989" y="64765"/>
                              </a:cxn>
                              <a:cxn ang="0">
                                <a:pos x="420989" y="0"/>
                              </a:cxn>
                              <a:cxn ang="0">
                                <a:pos x="97151" y="0"/>
                              </a:cxn>
                              <a:cxn ang="0">
                                <a:pos x="97151" y="64765"/>
                              </a:cxn>
                              <a:cxn ang="0">
                                <a:pos x="0" y="64765"/>
                              </a:cxn>
                              <a:cxn ang="0">
                                <a:pos x="0" y="129530"/>
                              </a:cxn>
                              <a:cxn ang="0">
                                <a:pos x="97151" y="226678"/>
                              </a:cxn>
                              <a:cxn ang="0">
                                <a:pos x="129535" y="218582"/>
                              </a:cxn>
                              <a:cxn ang="0">
                                <a:pos x="226686" y="291443"/>
                              </a:cxn>
                              <a:cxn ang="0">
                                <a:pos x="226686" y="388591"/>
                              </a:cxn>
                              <a:cxn ang="0">
                                <a:pos x="194303" y="388591"/>
                              </a:cxn>
                              <a:cxn ang="0">
                                <a:pos x="129535" y="453356"/>
                              </a:cxn>
                              <a:cxn ang="0">
                                <a:pos x="388605" y="453356"/>
                              </a:cxn>
                              <a:cxn ang="0">
                                <a:pos x="323838" y="388591"/>
                              </a:cxn>
                              <a:cxn ang="0">
                                <a:pos x="291454" y="388591"/>
                              </a:cxn>
                              <a:cxn ang="0">
                                <a:pos x="291454" y="291443"/>
                              </a:cxn>
                              <a:cxn ang="0">
                                <a:pos x="388605" y="218582"/>
                              </a:cxn>
                              <a:cxn ang="0">
                                <a:pos x="420989" y="226678"/>
                              </a:cxn>
                              <a:cxn ang="0">
                                <a:pos x="518140" y="129530"/>
                              </a:cxn>
                              <a:cxn ang="0">
                                <a:pos x="518140" y="64765"/>
                              </a:cxn>
                              <a:cxn ang="0">
                                <a:pos x="420989" y="64765"/>
                              </a:cxn>
                              <a:cxn ang="0">
                                <a:pos x="97151" y="186200"/>
                              </a:cxn>
                              <a:cxn ang="0">
                                <a:pos x="40480" y="129530"/>
                              </a:cxn>
                              <a:cxn ang="0">
                                <a:pos x="40480" y="97148"/>
                              </a:cxn>
                              <a:cxn ang="0">
                                <a:pos x="97151" y="97148"/>
                              </a:cxn>
                              <a:cxn ang="0">
                                <a:pos x="97151" y="129530"/>
                              </a:cxn>
                              <a:cxn ang="0">
                                <a:pos x="105247" y="186200"/>
                              </a:cxn>
                              <a:cxn ang="0">
                                <a:pos x="97151" y="186200"/>
                              </a:cxn>
                              <a:cxn ang="0">
                                <a:pos x="477660" y="129530"/>
                              </a:cxn>
                              <a:cxn ang="0">
                                <a:pos x="420989" y="186200"/>
                              </a:cxn>
                              <a:cxn ang="0">
                                <a:pos x="412893" y="186200"/>
                              </a:cxn>
                              <a:cxn ang="0">
                                <a:pos x="420989" y="129530"/>
                              </a:cxn>
                              <a:cxn ang="0">
                                <a:pos x="420989" y="97148"/>
                              </a:cxn>
                              <a:cxn ang="0">
                                <a:pos x="477660" y="97148"/>
                              </a:cxn>
                              <a:cxn ang="0">
                                <a:pos x="477660" y="129530"/>
                              </a:cxn>
                            </a:cxnLst>
                            <a:pathLst>
                              <a:path w="64" h="56">
                                <a:moveTo>
                                  <a:pt x="52" y="8"/>
                                </a:moveTo>
                                <a:cubicBezTo>
                                  <a:pt x="52" y="0"/>
                                  <a:pt x="52" y="0"/>
                                  <a:pt x="52" y="0"/>
                                </a:cubicBez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12" y="8"/>
                                  <a:pt x="12" y="8"/>
                                  <a:pt x="12" y="8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23"/>
                                  <a:pt x="5" y="28"/>
                                  <a:pt x="12" y="28"/>
                                </a:cubicBezTo>
                                <a:cubicBezTo>
                                  <a:pt x="13" y="28"/>
                                  <a:pt x="14" y="28"/>
                                  <a:pt x="16" y="27"/>
                                </a:cubicBezTo>
                                <a:cubicBezTo>
                                  <a:pt x="18" y="32"/>
                                  <a:pt x="23" y="35"/>
                                  <a:pt x="28" y="36"/>
                                </a:cubicBezTo>
                                <a:cubicBezTo>
                                  <a:pt x="28" y="48"/>
                                  <a:pt x="28" y="48"/>
                                  <a:pt x="28" y="48"/>
                                </a:cubicBezTo>
                                <a:cubicBezTo>
                                  <a:pt x="24" y="48"/>
                                  <a:pt x="24" y="48"/>
                                  <a:pt x="24" y="48"/>
                                </a:cubicBezTo>
                                <a:cubicBezTo>
                                  <a:pt x="20" y="48"/>
                                  <a:pt x="16" y="52"/>
                                  <a:pt x="16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8" y="52"/>
                                  <a:pt x="44" y="48"/>
                                  <a:pt x="40" y="48"/>
                                </a:cubicBezTo>
                                <a:cubicBezTo>
                                  <a:pt x="36" y="48"/>
                                  <a:pt x="36" y="48"/>
                                  <a:pt x="36" y="48"/>
                                </a:cubicBezTo>
                                <a:cubicBezTo>
                                  <a:pt x="36" y="36"/>
                                  <a:pt x="36" y="36"/>
                                  <a:pt x="36" y="36"/>
                                </a:cubicBezTo>
                                <a:cubicBezTo>
                                  <a:pt x="41" y="35"/>
                                  <a:pt x="46" y="32"/>
                                  <a:pt x="48" y="27"/>
                                </a:cubicBezTo>
                                <a:cubicBezTo>
                                  <a:pt x="50" y="28"/>
                                  <a:pt x="51" y="28"/>
                                  <a:pt x="52" y="28"/>
                                </a:cubicBezTo>
                                <a:cubicBezTo>
                                  <a:pt x="59" y="28"/>
                                  <a:pt x="64" y="23"/>
                                  <a:pt x="64" y="16"/>
                                </a:cubicBezTo>
                                <a:cubicBezTo>
                                  <a:pt x="64" y="8"/>
                                  <a:pt x="64" y="8"/>
                                  <a:pt x="64" y="8"/>
                                </a:cubicBezTo>
                                <a:lnTo>
                                  <a:pt x="52" y="8"/>
                                </a:lnTo>
                                <a:close/>
                                <a:moveTo>
                                  <a:pt x="12" y="23"/>
                                </a:moveTo>
                                <a:cubicBezTo>
                                  <a:pt x="8" y="23"/>
                                  <a:pt x="5" y="20"/>
                                  <a:pt x="5" y="16"/>
                                </a:cubicBezTo>
                                <a:cubicBezTo>
                                  <a:pt x="5" y="12"/>
                                  <a:pt x="5" y="12"/>
                                  <a:pt x="5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2" y="19"/>
                                  <a:pt x="12" y="21"/>
                                  <a:pt x="13" y="23"/>
                                </a:cubicBezTo>
                                <a:cubicBezTo>
                                  <a:pt x="13" y="23"/>
                                  <a:pt x="12" y="23"/>
                                  <a:pt x="12" y="23"/>
                                </a:cubicBezTo>
                                <a:close/>
                                <a:moveTo>
                                  <a:pt x="59" y="16"/>
                                </a:moveTo>
                                <a:cubicBezTo>
                                  <a:pt x="59" y="20"/>
                                  <a:pt x="56" y="23"/>
                                  <a:pt x="52" y="23"/>
                                </a:cubicBezTo>
                                <a:cubicBezTo>
                                  <a:pt x="52" y="23"/>
                                  <a:pt x="51" y="23"/>
                                  <a:pt x="51" y="23"/>
                                </a:cubicBezTo>
                                <a:cubicBezTo>
                                  <a:pt x="52" y="21"/>
                                  <a:pt x="52" y="19"/>
                                  <a:pt x="52" y="16"/>
                                </a:cubicBezTo>
                                <a:cubicBezTo>
                                  <a:pt x="52" y="12"/>
                                  <a:pt x="52" y="12"/>
                                  <a:pt x="52" y="12"/>
                                </a:cubicBezTo>
                                <a:cubicBezTo>
                                  <a:pt x="59" y="12"/>
                                  <a:pt x="59" y="12"/>
                                  <a:pt x="59" y="12"/>
                                </a:cubicBezTo>
                                <a:cubicBezTo>
                                  <a:pt x="59" y="16"/>
                                  <a:pt x="59" y="16"/>
                                  <a:pt x="59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pt;margin-top:449.8pt;height:36.45pt;width:160.45pt;z-index:251672576;mso-width-relative:page;mso-height-relative:page;" coordorigin="10020,8608" coordsize="3209,651" o:gfxdata="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">
                <o:lock v:ext="edit" aspectratio="f"/>
                <v:rect id="矩形 17" o:spid="_x0000_s1026" o:spt="1" style="position:absolute;left:10020;top:8780;height:343;width:3209;v-text-anchor:middle;" fillcolor="#FFFFFF" filled="t" stroked="f" coordsize="21600,21600" o:gfxdata="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wEfS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五边形 18" o:spid="_x0000_s1026" o:spt="15" type="#_x0000_t15" style="position:absolute;left:10024;top:8786;height:344;width:624;v-text-anchor:middle;" fillcolor="#4D4D4F" filled="t" stroked="f" coordsize="21600,21600" o:gfxdata="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2FbG8AAAA&#10;3AAAAA8AAAAAAAAAAQAgAAAAIgAAAGRycy9kb3ducmV2LnhtbFBLAQIUABQAAAAIAIdO4kAzLwWe&#10;OwAAADkAAAAQAAAAAAAAAAEAIAAAAAsBAABkcnMvc2hhcGV4bWwueG1sUEsFBgAAAAAGAAYAWwEA&#10;ALUDAAAAAA==&#10;" adj="15647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2" o:spid="_x0000_s1026" o:spt="202" type="#_x0000_t202" style="position:absolute;left:10601;top:8608;height:651;width:1498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  <w:t>荣誉证书</w:t>
                        </w:r>
                      </w:p>
                    </w:txbxContent>
                  </v:textbox>
                </v:shape>
                <v:shape id="任意多边形 83" o:spid="_x0000_s1026" o:spt="100" style="position:absolute;left:10166;top:8837;height:227;width:259;" fillcolor="#FFFFFF [3212]" filled="t" stroked="f" coordsize="64,56" o:gfxdata="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OMEUvQAA&#10;ANwAAAAPAAAAAAAAAAEAIAAAACIAAABkcnMvZG93bnJldi54bWxQSwECFAAUAAAACACHTuJAMy8F&#10;njsAAAA5AAAAEAAAAAAAAAABACAAAAAMAQAAZHJzL3NoYXBleG1sLnhtbFBLBQYAAAAABgAGAFsB&#10;AAC2AwAAAAA=&#10;" path="m52,8c52,0,52,0,52,0c12,0,12,0,12,0c12,8,12,8,12,8c0,8,0,8,0,8c0,16,0,16,0,16c0,23,5,28,12,28c13,28,14,28,16,27c18,32,23,35,28,36c28,48,28,48,28,48c24,48,24,48,24,48c20,48,16,52,16,56c48,56,48,56,48,56c48,52,44,48,40,48c36,48,36,48,36,48c36,36,36,36,36,36c41,35,46,32,48,27c50,28,51,28,52,28c59,28,64,23,64,16c64,8,64,8,64,8l52,8xm12,23c8,23,5,20,5,16c5,12,5,12,5,12c12,12,12,12,12,12c12,16,12,16,12,16c12,19,12,21,13,23c13,23,12,23,12,23xm59,16c59,20,56,23,52,23c52,23,51,23,51,23c52,21,52,19,52,16c52,12,52,12,52,12c59,12,59,12,59,12c59,16,59,16,59,16xe">
                  <v:path o:connectlocs="420989,64765;420989,0;97151,0;97151,64765;0,64765;0,129530;97151,226678;129535,218582;226686,291443;226686,388591;194303,388591;129535,453356;388605,453356;323838,388591;291454,388591;291454,291443;388605,218582;420989,226678;518140,129530;518140,64765;420989,64765;97151,186200;40480,129530;40480,97148;97151,97148;97151,129530;105247,186200;97151,186200;477660,129530;420989,186200;412893,186200;420989,129530;420989,97148;477660,97148;477660,129530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2338705</wp:posOffset>
                </wp:positionV>
                <wp:extent cx="2037715" cy="462915"/>
                <wp:effectExtent l="0" t="0" r="6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2095" y="2326640"/>
                          <a:ext cx="2037715" cy="462915"/>
                          <a:chOff x="10038" y="3715"/>
                          <a:chExt cx="3209" cy="651"/>
                        </a:xfrm>
                      </wpg:grpSpPr>
                      <wps:wsp>
                        <wps:cNvPr id="44" name="矩形 17"/>
                        <wps:cNvSpPr/>
                        <wps:spPr>
                          <a:xfrm>
                            <a:off x="10038" y="3904"/>
                            <a:ext cx="3209" cy="3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五边形 18"/>
                        <wps:cNvSpPr/>
                        <wps:spPr>
                          <a:xfrm>
                            <a:off x="10042" y="3898"/>
                            <a:ext cx="624" cy="356"/>
                          </a:xfrm>
                          <a:prstGeom prst="homePlate">
                            <a:avLst/>
                          </a:prstGeom>
                          <a:solidFill>
                            <a:srgbClr val="4D4D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文本框 12"/>
                        <wps:cNvSpPr txBox="1"/>
                        <wps:spPr>
                          <a:xfrm>
                            <a:off x="10600" y="3715"/>
                            <a:ext cx="1498" cy="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D4D4F"/>
                                  <w:sz w:val="30"/>
                                  <w:szCs w:val="30"/>
                                  <w:lang w:val="en-US" w:eastAsia="zh-CN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图片 4" descr="303b32303237373939353bbcbccaf5d6a7b3d6b0e2d7d3c2ddcbbfb5b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69" y="3958"/>
                            <a:ext cx="263" cy="2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pt;margin-top:184.15pt;height:36.45pt;width:160.45pt;z-index:251668480;mso-width-relative:page;mso-height-relative:page;" coordorigin="10038,3715" coordsize="3209,651" o:gfxdata="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">
                <o:lock v:ext="edit" aspectratio="f"/>
                <v:rect id="矩形 17" o:spid="_x0000_s1026" o:spt="1" style="position:absolute;left:10038;top:3904;height:343;width:3209;v-text-anchor:middle;" fillcolor="#FFFFFF" filled="t" stroked="f" coordsize="21600,21600" o:gfxdata="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IntW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五边形 18" o:spid="_x0000_s1026" o:spt="15" type="#_x0000_t15" style="position:absolute;left:10042;top:3898;height:356;width:624;v-text-anchor:middle;" fillcolor="#4D4D4F" filled="t" stroked="f" coordsize="21600,21600" o:gfxdata="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cbvrsAAADb&#10;AAAADwAAAAAAAAABACAAAAAiAAAAZHJzL2Rvd25yZXYueG1sUEsBAhQAFAAAAAgAh07iQDMvBZ47&#10;AAAAOQAAABAAAAAAAAAAAQAgAAAACgEAAGRycy9zaGFwZXhtbC54bWxQSwUGAAAAAAYABgBbAQAA&#10;tAMAAAAA&#10;" adj="15439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2" o:spid="_x0000_s1026" o:spt="202" type="#_x0000_t202" style="position:absolute;left:10600;top:3715;height:651;width:1498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D4D4F"/>
                            <w:sz w:val="30"/>
                            <w:szCs w:val="30"/>
                            <w:lang w:val="en-US" w:eastAsia="zh-CN"/>
                          </w:rPr>
                          <w:t>个人技能</w:t>
                        </w:r>
                      </w:p>
                    </w:txbxContent>
                  </v:textbox>
                </v:shape>
                <v:shape id="图片 4" o:spid="_x0000_s1026" o:spt="75" alt="303b32303237373939353bbcbccaf5d6a7b3d6b0e2d7d3c2ddcbbfb5b6" type="#_x0000_t75" style="position:absolute;left:10169;top:3958;height:263;width:263;" filled="f" o:preferrelative="t" stroked="f" coordsize="21600,21600" o:gfxdata="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J+HO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8103870</wp:posOffset>
                </wp:positionV>
                <wp:extent cx="4567555" cy="23634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8014970"/>
                          <a:ext cx="4567555" cy="2363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2016.09-2017.06      移动互联网科技有限公司     产品经理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Chars="0" w:right="60" w:rightChars="0"/>
                              <w:jc w:val="both"/>
                              <w:textAlignment w:val="auto"/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项目名称：线上活动运营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负责产品在内外部客户的实施落地，解决客户在产品使用中的各种问题，为客户提供最佳使用实践；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准确识别和理解客户需求，并将客户需求和反馈进行收集分析，推动产品迭代优化；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对产品的日常使用行为数据进行分析，形成改进方案，推动产品功能和客户体验的优化；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65pt;margin-top:638.1pt;height:186.1pt;width:359.65pt;z-index:251665408;mso-width-relative:page;mso-height-relative:page;" filled="f" stroked="f" coordsize="21600,21600" o:gfxdata="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z2THs3gAAAA4BAAAP&#10;AAAAAAAAAAEAIAAAACIAAABkcnMvZG93bnJldi54bWxQSwECFAAUAAAACACHTuJAUTULHksCAAB1&#10;BAAADgAAAAAAAAABACAAAAAt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2016.09-2017.06      移动互联网科技有限公司     产品经理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Chars="0" w:right="60" w:rightChars="0"/>
                        <w:jc w:val="both"/>
                        <w:textAlignment w:val="auto"/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项目名称：线上活动运营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负责产品在内外部客户的实施落地，解决客户在产品使用中的各种问题，为客户提供最佳使用实践；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准确识别和理解客户需求，并将客户需求和反馈进行收集分析，推动产品迭代优化；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对产品的日常使用行为数据进行分析，形成改进方案，推动产品功能和客户体验的优化；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4638040</wp:posOffset>
                </wp:positionV>
                <wp:extent cx="4567555" cy="287210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4541520"/>
                          <a:ext cx="4567555" cy="287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2014.09-2020.03     移动互联网科技有限公司      产品经理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负责游戏外相关的网页（PC/移动端）、H5等产品设计。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根据产品需求，协助设计出合理的网页解决方案，从功能和形式等多个方面协助提升设计质量。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能与上下游职位良好配合，把握需求，向视觉设计师和程序沟通传递设计思想。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制定清晰的体验目标，设计用户场景、概念原型、交互流程、高保真线框图及原型；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left="420" w:leftChars="0" w:right="60" w:hanging="42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配合开发制作，与运营、美术、程序合作，确保设计符合需求，且得到完整而准确的实施。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65pt;margin-top:365.2pt;height:226.15pt;width:359.65pt;z-index:251664384;mso-width-relative:page;mso-height-relative:page;" filled="f" stroked="f" coordsize="21600,21600" o:gfxdata="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Axla+3QAAAA0BAAAPAAAA&#10;AAAAAAEAIAAAACIAAABkcnMvZG93bnJldi54bWxQSwECFAAUAAAACACHTuJAOHft7kkCAAB1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2014.09-2020.03     移动互联网科技有限公司      产品经理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负责游戏外相关的网页（PC/移动端）、H5等产品设计。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根据产品需求，协助设计出合理的网页解决方案，从功能和形式等多个方面协助提升设计质量。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能与上下游职位良好配合，把握需求，向视觉设计师和程序沟通传递设计思想。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制定清晰的体验目标，设计用户场景、概念原型、交互流程、高保真线框图及原型；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left="420" w:leftChars="0" w:right="60" w:hanging="42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配合开发制作，与运营、美术、程序合作，确保设计符合需求，且得到完整而准确的实施。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2860675</wp:posOffset>
                </wp:positionV>
                <wp:extent cx="4567555" cy="108839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5260" y="2788285"/>
                          <a:ext cx="4567555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2010.09-2014.07       广西大学（工商管理）         本科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right="6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  <w:t>主修课程：公共基础课程、计算机网络、网络设计基础、网络管理与维护、网络安全技术、数据通信技术、网络数据库系统、网络编程技术、云计算技术、大数据技术、Web系统与技术等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right="6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right="6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65pt;margin-top:225.25pt;height:85.7pt;width:359.65pt;z-index:251663360;mso-width-relative:page;mso-height-relative:page;" filled="f" stroked="f" coordsize="21600,21600" o:gfxdata="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6k55I9wAAAAMAQAADwAA&#10;AAAAAAABACAAAAAiAAAAZHJzL2Rvd25yZXYueG1sUEsBAhQAFAAAAAgAh07iQC4npUBLAgAAdQ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2010.09-2014.07       广西大学（工商管理）         本科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right="6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  <w:t>主修课程：公共基础课程、计算机网络、网络设计基础、网络管理与维护、网络安全技术、数据通信技术、网络数据库系统、网络编程技术、云计算技术、大数据技术、Web系统与技术等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right="6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right="6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6400800</wp:posOffset>
                </wp:positionV>
                <wp:extent cx="2223770" cy="3274060"/>
                <wp:effectExtent l="0" t="0" r="0" b="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327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2010获得国家一级奖学金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2014通过大学英语CET6、普通话二级甲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2015获得新人年度业绩突破奖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2017通过全国计算机等级考试（二级C）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2019获得GPST CPM产品经理认证；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right="6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76" w:afterAutospacing="0" w:line="400" w:lineRule="exact"/>
                              <w:ind w:right="6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95pt;margin-top:504pt;height:257.8pt;width:175.1pt;z-index:251666432;mso-width-relative:page;mso-height-relative:page;" filled="f" stroked="f" coordsize="21600,21600" o:gfxdata="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rhsa2wAAAAwBAAAPAAAAAAAAAAEAIAAAACIA&#10;AABkcnMvZG93bnJldi54bWxQSwECFAAUAAAACACHTuJAAw0H7D8CAABr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2010获得国家一级奖学金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2014通过大学英语CET6、普通话二级甲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2015获得新人年度业绩突破奖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2017通过全国计算机等级考试（二级C）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2019获得GPST CPM产品经理认证；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right="6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76" w:afterAutospacing="0" w:line="400" w:lineRule="exact"/>
                        <w:ind w:right="6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-140970</wp:posOffset>
                </wp:positionH>
                <wp:positionV relativeFrom="paragraph">
                  <wp:posOffset>1696720</wp:posOffset>
                </wp:positionV>
                <wp:extent cx="2637790" cy="9098915"/>
                <wp:effectExtent l="0" t="0" r="10160" b="698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40970" y="1696720"/>
                          <a:ext cx="2637790" cy="9098915"/>
                        </a:xfrm>
                        <a:prstGeom prst="rect">
                          <a:avLst/>
                        </a:prstGeom>
                        <a:solidFill>
                          <a:srgbClr val="E9EA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.1pt;margin-top:133.6pt;height:716.45pt;width:207.7pt;z-index:251659264;v-text-anchor:middle;mso-width-relative:page;mso-height-relative:page;" fillcolor="#E9EAEC" filled="t" stroked="f" coordsize="21600,21600" o:gfxdata="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EJNrB9kAAAAMAQAADwAAAAAAAAAB&#10;ACAAAAAiAAAAZHJzL2Rvd25yZXYueG1sUEsBAhQAFAAAAAgAh07iQFgE7+GBAgAA4wQAAA4AAAAA&#10;AAAAAQAgAAAAKA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-57150</wp:posOffset>
                </wp:positionV>
                <wp:extent cx="7946390" cy="2233930"/>
                <wp:effectExtent l="0" t="0" r="16510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67970" y="-57150"/>
                          <a:ext cx="7946390" cy="2233930"/>
                        </a:xfrm>
                        <a:prstGeom prst="rect">
                          <a:avLst/>
                        </a:prstGeom>
                        <a:solidFill>
                          <a:srgbClr val="4D4D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4472C4" w:themeColor="accent5"/>
                                <w14:textFill>
                                  <w14:solidFill>
                                    <w14:schemeClr w14:val="accent5"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.1pt;margin-top:-4.5pt;height:175.9pt;width:625.7pt;z-index:251660288;v-text-anchor:middle;mso-width-relative:page;mso-height-relative:page;" fillcolor="#4D4D4F" filled="t" stroked="f" coordsize="21600,21600" o:gfxdata="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6h/gbaAAAACwEAAA8AAAAAAAAAAQAg&#10;AAAAIgAAAGRycy9kb3ducmV2LnhtbFBLAQIUABQAAAAIAIdO4kDHdvINfgIAAOI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4472C4" w:themeColor="accent5"/>
                          <w14:textFill>
                            <w14:solidFill>
                              <w14:schemeClr w14:val="accent5">
                                <w14:alpha w14:val="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9CEDF9"/>
    <w:multiLevelType w:val="singleLevel"/>
    <w:tmpl w:val="6D9CED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787F44BC"/>
    <w:rsid w:val="01080BD6"/>
    <w:rsid w:val="01B71095"/>
    <w:rsid w:val="01DD058F"/>
    <w:rsid w:val="0D4A5942"/>
    <w:rsid w:val="0F806998"/>
    <w:rsid w:val="10460B0D"/>
    <w:rsid w:val="15E038B4"/>
    <w:rsid w:val="17192E7B"/>
    <w:rsid w:val="1BEC5F0C"/>
    <w:rsid w:val="25EB42DB"/>
    <w:rsid w:val="29387837"/>
    <w:rsid w:val="2B004385"/>
    <w:rsid w:val="2DA90D03"/>
    <w:rsid w:val="35700359"/>
    <w:rsid w:val="3BD24336"/>
    <w:rsid w:val="498557BB"/>
    <w:rsid w:val="4BF058F8"/>
    <w:rsid w:val="50414974"/>
    <w:rsid w:val="52100AA2"/>
    <w:rsid w:val="528A2602"/>
    <w:rsid w:val="566029D6"/>
    <w:rsid w:val="5E115DC6"/>
    <w:rsid w:val="5F530220"/>
    <w:rsid w:val="64760C38"/>
    <w:rsid w:val="6760172C"/>
    <w:rsid w:val="68091DC3"/>
    <w:rsid w:val="689A1133"/>
    <w:rsid w:val="6BCF6E80"/>
    <w:rsid w:val="71A843FB"/>
    <w:rsid w:val="739030C3"/>
    <w:rsid w:val="787F44BC"/>
    <w:rsid w:val="7BF85F7F"/>
    <w:rsid w:val="7F7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 w:line="15" w:lineRule="atLeast"/>
      <w:ind w:left="0" w:right="0"/>
      <w:jc w:val="left"/>
    </w:pPr>
    <w:rPr>
      <w:rFonts w:ascii="微软雅黑" w:hAnsi="微软雅黑" w:eastAsia="微软雅黑" w:cs="微软雅黑"/>
      <w:color w:val="333333"/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bm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789\AppData\Roaming\kingsoft\office6\templates\download\196e5c6d-6e5a-6c44-aded-a1e99bcb7674\&#27714;&#32844;&#31616;&#21382;&#32593;&#39029;&#20135;&#21697;&#32463;&#2970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求职简历网页产品经理.docx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2020-12-21T01:33:00Z</dcterms:created>
  <dc:creator>双子晨</dc:creator>
  <cp:lastModifiedBy>lelejia</cp:lastModifiedBy>
  <dcterms:modified xsi:type="dcterms:W3CDTF">2022-08-05T12:58:06Z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09588AD895E746AF8F7D8742142D41E3</vt:lpwstr>
  </property>
</Properties>
</file>