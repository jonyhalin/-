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6532880</wp:posOffset>
                </wp:positionV>
                <wp:extent cx="220345" cy="179070"/>
                <wp:effectExtent l="0" t="0" r="8255" b="4445"/>
                <wp:wrapNone/>
                <wp:docPr id="143" name="任意多边形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2034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38333731"/>
                            </a:cxn>
                            <a:cxn ang="0">
                              <a:pos x="49642406" y="3651152"/>
                            </a:cxn>
                            <a:cxn ang="0">
                              <a:pos x="136057015" y="20079316"/>
                            </a:cxn>
                            <a:cxn ang="0">
                              <a:pos x="150766979" y="27381622"/>
                            </a:cxn>
                            <a:cxn ang="0">
                              <a:pos x="233503420" y="1824901"/>
                            </a:cxn>
                            <a:cxn ang="0">
                              <a:pos x="296017383" y="31032775"/>
                            </a:cxn>
                            <a:cxn ang="0">
                              <a:pos x="299694198" y="208098172"/>
                            </a:cxn>
                            <a:cxn ang="0">
                              <a:pos x="279469012" y="230002391"/>
                            </a:cxn>
                            <a:cxn ang="0">
                              <a:pos x="270276977" y="235478446"/>
                            </a:cxn>
                            <a:cxn ang="0">
                              <a:pos x="207763013" y="224526336"/>
                            </a:cxn>
                            <a:cxn ang="0">
                              <a:pos x="174668978" y="237304697"/>
                            </a:cxn>
                            <a:cxn ang="0">
                              <a:pos x="152605386" y="242780751"/>
                            </a:cxn>
                            <a:cxn ang="0">
                              <a:pos x="121348404" y="237304697"/>
                            </a:cxn>
                            <a:cxn ang="0">
                              <a:pos x="101123219" y="226352587"/>
                            </a:cxn>
                            <a:cxn ang="0">
                              <a:pos x="29417220" y="235478446"/>
                            </a:cxn>
                            <a:cxn ang="0">
                              <a:pos x="18386778" y="231828642"/>
                            </a:cxn>
                            <a:cxn ang="0">
                              <a:pos x="0" y="209923074"/>
                            </a:cxn>
                            <a:cxn ang="0">
                              <a:pos x="0" y="122303501"/>
                            </a:cxn>
                            <a:cxn ang="0">
                              <a:pos x="16547017" y="195319812"/>
                            </a:cxn>
                            <a:cxn ang="0">
                              <a:pos x="112155015" y="180716550"/>
                            </a:cxn>
                            <a:cxn ang="0">
                              <a:pos x="141573590" y="189843757"/>
                            </a:cxn>
                            <a:cxn ang="0">
                              <a:pos x="141573590" y="47460939"/>
                            </a:cxn>
                            <a:cxn ang="0">
                              <a:pos x="136057015" y="36508829"/>
                            </a:cxn>
                            <a:cxn ang="0">
                              <a:pos x="53319220" y="18254414"/>
                            </a:cxn>
                            <a:cxn ang="0">
                              <a:pos x="14708610" y="41984884"/>
                            </a:cxn>
                            <a:cxn ang="0">
                              <a:pos x="14708610" y="195319812"/>
                            </a:cxn>
                            <a:cxn ang="0">
                              <a:pos x="284985587" y="191668659"/>
                            </a:cxn>
                            <a:cxn ang="0">
                              <a:pos x="281307419" y="38333731"/>
                            </a:cxn>
                            <a:cxn ang="0">
                              <a:pos x="194892810" y="20079316"/>
                            </a:cxn>
                            <a:cxn ang="0">
                              <a:pos x="156282200" y="41984884"/>
                            </a:cxn>
                            <a:cxn ang="0">
                              <a:pos x="156282200" y="189843757"/>
                            </a:cxn>
                            <a:cxn ang="0">
                              <a:pos x="172829218" y="182541452"/>
                            </a:cxn>
                            <a:cxn ang="0">
                              <a:pos x="264760402" y="188017506"/>
                            </a:cxn>
                            <a:cxn ang="0">
                              <a:pos x="18386778" y="208098172"/>
                            </a:cxn>
                            <a:cxn ang="0">
                              <a:pos x="29417220" y="219050282"/>
                            </a:cxn>
                            <a:cxn ang="0">
                              <a:pos x="113994776" y="213574227"/>
                            </a:cxn>
                            <a:cxn ang="0">
                              <a:pos x="136057015" y="228177489"/>
                            </a:cxn>
                            <a:cxn ang="0">
                              <a:pos x="163637182" y="226352587"/>
                            </a:cxn>
                            <a:cxn ang="0">
                              <a:pos x="187539182" y="211747976"/>
                            </a:cxn>
                            <a:cxn ang="0">
                              <a:pos x="264760402" y="219050282"/>
                            </a:cxn>
                            <a:cxn ang="0">
                              <a:pos x="279469012" y="208098172"/>
                            </a:cxn>
                            <a:cxn ang="0">
                              <a:pos x="211441181" y="193494910"/>
                            </a:cxn>
                            <a:cxn ang="0">
                              <a:pos x="154443793" y="209923074"/>
                            </a:cxn>
                            <a:cxn ang="0">
                              <a:pos x="139735183" y="206271921"/>
                            </a:cxn>
                            <a:cxn ang="0">
                              <a:pos x="73544405" y="195319812"/>
                            </a:cxn>
                            <a:cxn ang="0">
                              <a:pos x="18386778" y="208098172"/>
                            </a:cxn>
                          </a:cxnLst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5.25pt;margin-top:514.4pt;height:14.1pt;width:17.35pt;z-index:251679744;mso-width-relative:page;mso-height-relative:page;" fillcolor="#0D0D0D" filled="t" stroked="f" coordsize="163,133" o:gfxdata="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8333731;49642406,3651152;136057015,20079316;150766979,27381622;233503420,1824901;296017383,31032775;299694198,208098172;279469012,230002391;270276977,235478446;207763013,224526336;174668978,237304697;152605386,242780751;121348404,237304697;101123219,226352587;29417220,235478446;18386778,231828642;0,209923074;0,122303501;16547017,195319812;112155015,180716550;141573590,189843757;141573590,47460939;136057015,36508829;53319220,18254414;14708610,41984884;14708610,195319812;284985587,191668659;281307419,38333731;194892810,20079316;156282200,41984884;156282200,189843757;172829218,182541452;264760402,188017506;18386778,208098172;29417220,219050282;113994776,213574227;136057015,228177489;163637182,226352587;187539182,211747976;264760402,219050282;279469012,208098172;211441181,193494910;154443793,209923074;139735183,206271921;73544405,195319812;18386778,208098172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-551815</wp:posOffset>
                </wp:positionH>
                <wp:positionV relativeFrom="paragraph">
                  <wp:posOffset>7908290</wp:posOffset>
                </wp:positionV>
                <wp:extent cx="206375" cy="250825"/>
                <wp:effectExtent l="0" t="0" r="7620" b="8255"/>
                <wp:wrapNone/>
                <wp:docPr id="130" name="任意多边形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06375" cy="2508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33664" y="2092"/>
                            </a:cxn>
                            <a:cxn ang="0">
                              <a:pos x="161657" y="13948"/>
                            </a:cxn>
                            <a:cxn ang="0">
                              <a:pos x="181252" y="42542"/>
                            </a:cxn>
                            <a:cxn ang="0">
                              <a:pos x="187550" y="86480"/>
                            </a:cxn>
                            <a:cxn ang="0">
                              <a:pos x="193149" y="95546"/>
                            </a:cxn>
                            <a:cxn ang="0">
                              <a:pos x="190350" y="112982"/>
                            </a:cxn>
                            <a:cxn ang="0">
                              <a:pos x="181252" y="121351"/>
                            </a:cxn>
                            <a:cxn ang="0">
                              <a:pos x="174954" y="138089"/>
                            </a:cxn>
                            <a:cxn ang="0">
                              <a:pos x="161657" y="150643"/>
                            </a:cxn>
                            <a:cxn ang="0">
                              <a:pos x="156758" y="170171"/>
                            </a:cxn>
                            <a:cxn ang="0">
                              <a:pos x="165856" y="187606"/>
                            </a:cxn>
                            <a:cxn ang="0">
                              <a:pos x="193849" y="199462"/>
                            </a:cxn>
                            <a:cxn ang="0">
                              <a:pos x="224641" y="212016"/>
                            </a:cxn>
                            <a:cxn ang="0">
                              <a:pos x="235838" y="235728"/>
                            </a:cxn>
                            <a:cxn ang="0">
                              <a:pos x="235138" y="262230"/>
                            </a:cxn>
                            <a:cxn ang="0">
                              <a:pos x="223941" y="275481"/>
                            </a:cxn>
                            <a:cxn ang="0">
                              <a:pos x="185451" y="282456"/>
                            </a:cxn>
                            <a:cxn ang="0">
                              <a:pos x="136464" y="286640"/>
                            </a:cxn>
                            <a:cxn ang="0">
                              <a:pos x="97974" y="286640"/>
                            </a:cxn>
                            <a:cxn ang="0">
                              <a:pos x="51086" y="283153"/>
                            </a:cxn>
                            <a:cxn ang="0">
                              <a:pos x="13996" y="277574"/>
                            </a:cxn>
                            <a:cxn ang="0">
                              <a:pos x="1399" y="260138"/>
                            </a:cxn>
                            <a:cxn ang="0">
                              <a:pos x="11197" y="214108"/>
                            </a:cxn>
                            <a:cxn ang="0">
                              <a:pos x="46887" y="198765"/>
                            </a:cxn>
                            <a:cxn ang="0">
                              <a:pos x="74180" y="184119"/>
                            </a:cxn>
                            <a:cxn ang="0">
                              <a:pos x="79779" y="170171"/>
                            </a:cxn>
                            <a:cxn ang="0">
                              <a:pos x="74880" y="151340"/>
                            </a:cxn>
                            <a:cxn ang="0">
                              <a:pos x="62283" y="138089"/>
                            </a:cxn>
                            <a:cxn ang="0">
                              <a:pos x="55985" y="121351"/>
                            </a:cxn>
                            <a:cxn ang="0">
                              <a:pos x="48287" y="115772"/>
                            </a:cxn>
                            <a:cxn ang="0">
                              <a:pos x="43388" y="99033"/>
                            </a:cxn>
                            <a:cxn ang="0">
                              <a:pos x="48987" y="86480"/>
                            </a:cxn>
                            <a:cxn ang="0">
                              <a:pos x="53885" y="44635"/>
                            </a:cxn>
                            <a:cxn ang="0">
                              <a:pos x="75580" y="12553"/>
                            </a:cxn>
                            <a:cxn ang="0">
                              <a:pos x="103572" y="697"/>
                            </a:cxn>
                            <a:cxn ang="0">
                              <a:pos x="116869" y="0"/>
                            </a:cxn>
                          </a:cxnLst>
                          <a:pathLst>
                            <a:path w="338" h="412">
                              <a:moveTo>
                                <a:pt x="167" y="0"/>
                              </a:moveTo>
                              <a:cubicBezTo>
                                <a:pt x="175" y="0"/>
                                <a:pt x="183" y="1"/>
                                <a:pt x="191" y="3"/>
                              </a:cubicBezTo>
                              <a:cubicBezTo>
                                <a:pt x="199" y="4"/>
                                <a:pt x="206" y="7"/>
                                <a:pt x="213" y="10"/>
                              </a:cubicBezTo>
                              <a:cubicBezTo>
                                <a:pt x="220" y="13"/>
                                <a:pt x="226" y="16"/>
                                <a:pt x="231" y="20"/>
                              </a:cubicBezTo>
                              <a:cubicBezTo>
                                <a:pt x="237" y="24"/>
                                <a:pt x="241" y="28"/>
                                <a:pt x="244" y="32"/>
                              </a:cubicBezTo>
                              <a:cubicBezTo>
                                <a:pt x="251" y="40"/>
                                <a:pt x="256" y="50"/>
                                <a:pt x="259" y="61"/>
                              </a:cubicBezTo>
                              <a:cubicBezTo>
                                <a:pt x="263" y="71"/>
                                <a:pt x="265" y="81"/>
                                <a:pt x="266" y="91"/>
                              </a:cubicBezTo>
                              <a:cubicBezTo>
                                <a:pt x="268" y="102"/>
                                <a:pt x="268" y="113"/>
                                <a:pt x="268" y="124"/>
                              </a:cubicBezTo>
                              <a:cubicBezTo>
                                <a:pt x="270" y="126"/>
                                <a:pt x="272" y="127"/>
                                <a:pt x="273" y="130"/>
                              </a:cubicBezTo>
                              <a:cubicBezTo>
                                <a:pt x="274" y="131"/>
                                <a:pt x="275" y="134"/>
                                <a:pt x="276" y="137"/>
                              </a:cubicBezTo>
                              <a:cubicBezTo>
                                <a:pt x="276" y="140"/>
                                <a:pt x="276" y="144"/>
                                <a:pt x="276" y="148"/>
                              </a:cubicBezTo>
                              <a:cubicBezTo>
                                <a:pt x="275" y="154"/>
                                <a:pt x="274" y="158"/>
                                <a:pt x="272" y="162"/>
                              </a:cubicBezTo>
                              <a:cubicBezTo>
                                <a:pt x="271" y="165"/>
                                <a:pt x="269" y="168"/>
                                <a:pt x="266" y="170"/>
                              </a:cubicBezTo>
                              <a:cubicBezTo>
                                <a:pt x="264" y="172"/>
                                <a:pt x="261" y="174"/>
                                <a:pt x="259" y="174"/>
                              </a:cubicBezTo>
                              <a:cubicBezTo>
                                <a:pt x="257" y="179"/>
                                <a:pt x="256" y="183"/>
                                <a:pt x="254" y="188"/>
                              </a:cubicBezTo>
                              <a:cubicBezTo>
                                <a:pt x="253" y="191"/>
                                <a:pt x="252" y="195"/>
                                <a:pt x="250" y="198"/>
                              </a:cubicBezTo>
                              <a:cubicBezTo>
                                <a:pt x="248" y="201"/>
                                <a:pt x="246" y="204"/>
                                <a:pt x="244" y="206"/>
                              </a:cubicBezTo>
                              <a:cubicBezTo>
                                <a:pt x="239" y="210"/>
                                <a:pt x="234" y="214"/>
                                <a:pt x="231" y="216"/>
                              </a:cubicBezTo>
                              <a:cubicBezTo>
                                <a:pt x="228" y="219"/>
                                <a:pt x="226" y="224"/>
                                <a:pt x="224" y="231"/>
                              </a:cubicBezTo>
                              <a:cubicBezTo>
                                <a:pt x="224" y="235"/>
                                <a:pt x="223" y="239"/>
                                <a:pt x="224" y="244"/>
                              </a:cubicBezTo>
                              <a:cubicBezTo>
                                <a:pt x="224" y="248"/>
                                <a:pt x="225" y="252"/>
                                <a:pt x="227" y="256"/>
                              </a:cubicBezTo>
                              <a:cubicBezTo>
                                <a:pt x="229" y="261"/>
                                <a:pt x="232" y="265"/>
                                <a:pt x="237" y="269"/>
                              </a:cubicBezTo>
                              <a:cubicBezTo>
                                <a:pt x="241" y="272"/>
                                <a:pt x="247" y="276"/>
                                <a:pt x="254" y="279"/>
                              </a:cubicBezTo>
                              <a:cubicBezTo>
                                <a:pt x="261" y="282"/>
                                <a:pt x="269" y="284"/>
                                <a:pt x="277" y="286"/>
                              </a:cubicBezTo>
                              <a:cubicBezTo>
                                <a:pt x="285" y="288"/>
                                <a:pt x="293" y="291"/>
                                <a:pt x="301" y="294"/>
                              </a:cubicBezTo>
                              <a:cubicBezTo>
                                <a:pt x="308" y="297"/>
                                <a:pt x="315" y="300"/>
                                <a:pt x="321" y="304"/>
                              </a:cubicBezTo>
                              <a:cubicBezTo>
                                <a:pt x="327" y="309"/>
                                <a:pt x="331" y="315"/>
                                <a:pt x="333" y="322"/>
                              </a:cubicBezTo>
                              <a:cubicBezTo>
                                <a:pt x="335" y="326"/>
                                <a:pt x="336" y="332"/>
                                <a:pt x="337" y="338"/>
                              </a:cubicBezTo>
                              <a:cubicBezTo>
                                <a:pt x="337" y="345"/>
                                <a:pt x="338" y="351"/>
                                <a:pt x="338" y="358"/>
                              </a:cubicBezTo>
                              <a:cubicBezTo>
                                <a:pt x="338" y="364"/>
                                <a:pt x="337" y="370"/>
                                <a:pt x="336" y="376"/>
                              </a:cubicBezTo>
                              <a:cubicBezTo>
                                <a:pt x="335" y="382"/>
                                <a:pt x="334" y="386"/>
                                <a:pt x="332" y="389"/>
                              </a:cubicBezTo>
                              <a:cubicBezTo>
                                <a:pt x="330" y="391"/>
                                <a:pt x="327" y="393"/>
                                <a:pt x="320" y="395"/>
                              </a:cubicBezTo>
                              <a:cubicBezTo>
                                <a:pt x="314" y="397"/>
                                <a:pt x="306" y="399"/>
                                <a:pt x="296" y="401"/>
                              </a:cubicBezTo>
                              <a:cubicBezTo>
                                <a:pt x="287" y="402"/>
                                <a:pt x="276" y="404"/>
                                <a:pt x="265" y="405"/>
                              </a:cubicBezTo>
                              <a:cubicBezTo>
                                <a:pt x="253" y="407"/>
                                <a:pt x="241" y="408"/>
                                <a:pt x="229" y="409"/>
                              </a:cubicBezTo>
                              <a:cubicBezTo>
                                <a:pt x="218" y="410"/>
                                <a:pt x="206" y="411"/>
                                <a:pt x="195" y="411"/>
                              </a:cubicBezTo>
                              <a:cubicBezTo>
                                <a:pt x="185" y="412"/>
                                <a:pt x="175" y="412"/>
                                <a:pt x="167" y="412"/>
                              </a:cubicBezTo>
                              <a:cubicBezTo>
                                <a:pt x="159" y="412"/>
                                <a:pt x="150" y="412"/>
                                <a:pt x="140" y="411"/>
                              </a:cubicBezTo>
                              <a:cubicBezTo>
                                <a:pt x="129" y="411"/>
                                <a:pt x="118" y="410"/>
                                <a:pt x="107" y="409"/>
                              </a:cubicBezTo>
                              <a:cubicBezTo>
                                <a:pt x="96" y="408"/>
                                <a:pt x="84" y="407"/>
                                <a:pt x="73" y="406"/>
                              </a:cubicBezTo>
                              <a:cubicBezTo>
                                <a:pt x="62" y="404"/>
                                <a:pt x="52" y="403"/>
                                <a:pt x="43" y="402"/>
                              </a:cubicBezTo>
                              <a:cubicBezTo>
                                <a:pt x="34" y="400"/>
                                <a:pt x="26" y="399"/>
                                <a:pt x="20" y="398"/>
                              </a:cubicBezTo>
                              <a:cubicBezTo>
                                <a:pt x="14" y="396"/>
                                <a:pt x="10" y="395"/>
                                <a:pt x="8" y="394"/>
                              </a:cubicBezTo>
                              <a:cubicBezTo>
                                <a:pt x="5" y="391"/>
                                <a:pt x="3" y="385"/>
                                <a:pt x="2" y="373"/>
                              </a:cubicBezTo>
                              <a:cubicBezTo>
                                <a:pt x="0" y="362"/>
                                <a:pt x="1" y="348"/>
                                <a:pt x="4" y="330"/>
                              </a:cubicBezTo>
                              <a:cubicBezTo>
                                <a:pt x="5" y="320"/>
                                <a:pt x="9" y="312"/>
                                <a:pt x="16" y="307"/>
                              </a:cubicBezTo>
                              <a:cubicBezTo>
                                <a:pt x="23" y="301"/>
                                <a:pt x="30" y="297"/>
                                <a:pt x="39" y="294"/>
                              </a:cubicBezTo>
                              <a:cubicBezTo>
                                <a:pt x="48" y="291"/>
                                <a:pt x="57" y="288"/>
                                <a:pt x="67" y="285"/>
                              </a:cubicBezTo>
                              <a:cubicBezTo>
                                <a:pt x="77" y="283"/>
                                <a:pt x="85" y="279"/>
                                <a:pt x="92" y="275"/>
                              </a:cubicBezTo>
                              <a:cubicBezTo>
                                <a:pt x="98" y="271"/>
                                <a:pt x="103" y="268"/>
                                <a:pt x="106" y="264"/>
                              </a:cubicBezTo>
                              <a:cubicBezTo>
                                <a:pt x="109" y="261"/>
                                <a:pt x="111" y="258"/>
                                <a:pt x="112" y="255"/>
                              </a:cubicBezTo>
                              <a:cubicBezTo>
                                <a:pt x="114" y="251"/>
                                <a:pt x="114" y="248"/>
                                <a:pt x="114" y="244"/>
                              </a:cubicBezTo>
                              <a:cubicBezTo>
                                <a:pt x="114" y="241"/>
                                <a:pt x="114" y="237"/>
                                <a:pt x="114" y="232"/>
                              </a:cubicBezTo>
                              <a:cubicBezTo>
                                <a:pt x="113" y="226"/>
                                <a:pt x="111" y="221"/>
                                <a:pt x="107" y="217"/>
                              </a:cubicBezTo>
                              <a:cubicBezTo>
                                <a:pt x="103" y="214"/>
                                <a:pt x="99" y="210"/>
                                <a:pt x="95" y="206"/>
                              </a:cubicBezTo>
                              <a:cubicBezTo>
                                <a:pt x="92" y="204"/>
                                <a:pt x="90" y="201"/>
                                <a:pt x="89" y="198"/>
                              </a:cubicBezTo>
                              <a:cubicBezTo>
                                <a:pt x="87" y="195"/>
                                <a:pt x="86" y="191"/>
                                <a:pt x="84" y="188"/>
                              </a:cubicBezTo>
                              <a:cubicBezTo>
                                <a:pt x="83" y="183"/>
                                <a:pt x="82" y="179"/>
                                <a:pt x="80" y="174"/>
                              </a:cubicBezTo>
                              <a:cubicBezTo>
                                <a:pt x="78" y="174"/>
                                <a:pt x="76" y="173"/>
                                <a:pt x="74" y="171"/>
                              </a:cubicBezTo>
                              <a:cubicBezTo>
                                <a:pt x="73" y="170"/>
                                <a:pt x="71" y="168"/>
                                <a:pt x="69" y="166"/>
                              </a:cubicBezTo>
                              <a:cubicBezTo>
                                <a:pt x="67" y="163"/>
                                <a:pt x="65" y="160"/>
                                <a:pt x="64" y="155"/>
                              </a:cubicBezTo>
                              <a:cubicBezTo>
                                <a:pt x="62" y="150"/>
                                <a:pt x="62" y="146"/>
                                <a:pt x="62" y="142"/>
                              </a:cubicBezTo>
                              <a:cubicBezTo>
                                <a:pt x="63" y="138"/>
                                <a:pt x="63" y="135"/>
                                <a:pt x="65" y="132"/>
                              </a:cubicBezTo>
                              <a:cubicBezTo>
                                <a:pt x="66" y="129"/>
                                <a:pt x="67" y="127"/>
                                <a:pt x="70" y="124"/>
                              </a:cubicBezTo>
                              <a:cubicBezTo>
                                <a:pt x="70" y="113"/>
                                <a:pt x="70" y="103"/>
                                <a:pt x="72" y="93"/>
                              </a:cubicBezTo>
                              <a:cubicBezTo>
                                <a:pt x="73" y="84"/>
                                <a:pt x="75" y="74"/>
                                <a:pt x="77" y="64"/>
                              </a:cubicBezTo>
                              <a:cubicBezTo>
                                <a:pt x="80" y="54"/>
                                <a:pt x="85" y="45"/>
                                <a:pt x="90" y="37"/>
                              </a:cubicBezTo>
                              <a:cubicBezTo>
                                <a:pt x="96" y="29"/>
                                <a:pt x="101" y="23"/>
                                <a:pt x="108" y="18"/>
                              </a:cubicBezTo>
                              <a:cubicBezTo>
                                <a:pt x="114" y="14"/>
                                <a:pt x="121" y="10"/>
                                <a:pt x="128" y="7"/>
                              </a:cubicBezTo>
                              <a:cubicBezTo>
                                <a:pt x="134" y="4"/>
                                <a:pt x="141" y="2"/>
                                <a:pt x="148" y="1"/>
                              </a:cubicBezTo>
                              <a:cubicBezTo>
                                <a:pt x="154" y="0"/>
                                <a:pt x="161" y="0"/>
                                <a:pt x="167" y="0"/>
                              </a:cubicBezTo>
                              <a:close/>
                              <a:moveTo>
                                <a:pt x="167" y="0"/>
                              </a:moveTo>
                              <a:cubicBezTo>
                                <a:pt x="167" y="0"/>
                                <a:pt x="167" y="0"/>
                                <a:pt x="167" y="0"/>
                              </a:cubicBezTo>
                            </a:path>
                          </a:pathLst>
                        </a:custGeom>
                        <a:solidFill>
                          <a:srgbClr val="262626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3.45pt;margin-top:622.7pt;height:19.75pt;width:16.25pt;z-index:251678720;mso-width-relative:page;mso-height-relative:page;" fillcolor="#262626" filled="t" stroked="f" coordsize="338,412" o:gfxdata="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" path="m167,0c175,0,183,1,191,3c199,4,206,7,213,10c220,13,226,16,231,20c237,24,241,28,244,32c251,40,256,50,259,61c263,71,265,81,266,91c268,102,268,113,268,124c270,126,272,127,273,130c274,131,275,134,276,137c276,140,276,144,276,148c275,154,274,158,272,162c271,165,269,168,266,170c264,172,261,174,259,174c257,179,256,183,254,188c253,191,252,195,250,198c248,201,246,204,244,206c239,210,234,214,231,216c228,219,226,224,224,231c224,235,223,239,224,244c224,248,225,252,227,256c229,261,232,265,237,269c241,272,247,276,254,279c261,282,269,284,277,286c285,288,293,291,301,294c308,297,315,300,321,304c327,309,331,315,333,322c335,326,336,332,337,338c337,345,338,351,338,358c338,364,337,370,336,376c335,382,334,386,332,389c330,391,327,393,320,395c314,397,306,399,296,401c287,402,276,404,265,405c253,407,241,408,229,409c218,410,206,411,195,411c185,412,175,412,167,412c159,412,150,412,140,411c129,411,118,410,107,409c96,408,84,407,73,406c62,404,52,403,43,402c34,400,26,399,20,398c14,396,10,395,8,394c5,391,3,385,2,373c0,362,1,348,4,330c5,320,9,312,16,307c23,301,30,297,39,294c48,291,57,288,67,285c77,283,85,279,92,275c98,271,103,268,106,264c109,261,111,258,112,255c114,251,114,248,114,244c114,241,114,237,114,232c113,226,111,221,107,217c103,214,99,210,95,206c92,204,90,201,89,198c87,195,86,191,84,188c83,183,82,179,80,174c78,174,76,173,74,171c73,170,71,168,69,166c67,163,65,160,64,155c62,150,62,146,62,142c63,138,63,135,65,132c66,129,67,127,70,124c70,113,70,103,72,93c73,84,75,74,77,64c80,54,85,45,90,37c96,29,101,23,108,18c114,14,121,10,128,7c134,4,141,2,148,1c154,0,161,0,167,0xm167,0c167,0,167,0,167,0e">
                <v:path o:connectlocs="133664,2092;161657,13948;181252,42542;187550,86480;193149,95546;190350,112982;181252,121351;174954,138089;161657,150643;156758,170171;165856,187606;193849,199462;224641,212016;235838,235728;235138,262230;223941,275481;185451,282456;136464,286640;97974,286640;51086,283153;13996,277574;1399,260138;11197,214108;46887,198765;74180,184119;79779,170171;74880,151340;62283,138089;55985,121351;48287,115772;43388,99033;48987,86480;53885,44635;75580,12553;103572,697;116869,0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-481965</wp:posOffset>
                </wp:positionH>
                <wp:positionV relativeFrom="paragraph">
                  <wp:posOffset>2391410</wp:posOffset>
                </wp:positionV>
                <wp:extent cx="209550" cy="179070"/>
                <wp:effectExtent l="0" t="0" r="3810" b="3810"/>
                <wp:wrapNone/>
                <wp:docPr id="85" name="任意多边形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09550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2" y="18"/>
                            </a:cxn>
                            <a:cxn ang="0">
                              <a:pos x="93" y="18"/>
                            </a:cxn>
                            <a:cxn ang="0">
                              <a:pos x="93" y="9"/>
                            </a:cxn>
                            <a:cxn ang="0">
                              <a:pos x="84" y="0"/>
                            </a:cxn>
                            <a:cxn ang="0">
                              <a:pos x="47" y="0"/>
                            </a:cxn>
                            <a:cxn ang="0">
                              <a:pos x="37" y="9"/>
                            </a:cxn>
                            <a:cxn ang="0">
                              <a:pos x="37" y="18"/>
                            </a:cxn>
                            <a:cxn ang="0">
                              <a:pos x="9" y="18"/>
                            </a:cxn>
                            <a:cxn ang="0">
                              <a:pos x="0" y="28"/>
                            </a:cxn>
                            <a:cxn ang="0">
                              <a:pos x="0" y="103"/>
                            </a:cxn>
                            <a:cxn ang="0">
                              <a:pos x="9" y="112"/>
                            </a:cxn>
                            <a:cxn ang="0">
                              <a:pos x="122" y="112"/>
                            </a:cxn>
                            <a:cxn ang="0">
                              <a:pos x="131" y="103"/>
                            </a:cxn>
                            <a:cxn ang="0">
                              <a:pos x="131" y="28"/>
                            </a:cxn>
                            <a:cxn ang="0">
                              <a:pos x="122" y="18"/>
                            </a:cxn>
                            <a:cxn ang="0">
                              <a:pos x="122" y="18"/>
                            </a:cxn>
                            <a:cxn ang="0">
                              <a:pos x="47" y="9"/>
                            </a:cxn>
                            <a:cxn ang="0">
                              <a:pos x="84" y="9"/>
                            </a:cxn>
                            <a:cxn ang="0">
                              <a:pos x="84" y="18"/>
                            </a:cxn>
                            <a:cxn ang="0">
                              <a:pos x="47" y="18"/>
                            </a:cxn>
                            <a:cxn ang="0">
                              <a:pos x="47" y="9"/>
                            </a:cxn>
                            <a:cxn ang="0">
                              <a:pos x="47" y="9"/>
                            </a:cxn>
                            <a:cxn ang="0">
                              <a:pos x="122" y="28"/>
                            </a:cxn>
                            <a:cxn ang="0">
                              <a:pos x="122" y="43"/>
                            </a:cxn>
                            <a:cxn ang="0">
                              <a:pos x="70" y="53"/>
                            </a:cxn>
                            <a:cxn ang="0">
                              <a:pos x="70" y="51"/>
                            </a:cxn>
                            <a:cxn ang="0">
                              <a:pos x="65" y="46"/>
                            </a:cxn>
                            <a:cxn ang="0">
                              <a:pos x="61" y="51"/>
                            </a:cxn>
                            <a:cxn ang="0">
                              <a:pos x="61" y="53"/>
                            </a:cxn>
                            <a:cxn ang="0">
                              <a:pos x="9" y="42"/>
                            </a:cxn>
                            <a:cxn ang="0">
                              <a:pos x="9" y="28"/>
                            </a:cxn>
                            <a:cxn ang="0">
                              <a:pos x="122" y="28"/>
                            </a:cxn>
                            <a:cxn ang="0">
                              <a:pos x="122" y="28"/>
                            </a:cxn>
                            <a:cxn ang="0">
                              <a:pos x="9" y="103"/>
                            </a:cxn>
                            <a:cxn ang="0">
                              <a:pos x="9" y="47"/>
                            </a:cxn>
                            <a:cxn ang="0">
                              <a:pos x="61" y="57"/>
                            </a:cxn>
                            <a:cxn ang="0">
                              <a:pos x="61" y="60"/>
                            </a:cxn>
                            <a:cxn ang="0">
                              <a:pos x="65" y="65"/>
                            </a:cxn>
                            <a:cxn ang="0">
                              <a:pos x="70" y="60"/>
                            </a:cxn>
                            <a:cxn ang="0">
                              <a:pos x="70" y="58"/>
                            </a:cxn>
                            <a:cxn ang="0">
                              <a:pos x="122" y="48"/>
                            </a:cxn>
                            <a:cxn ang="0">
                              <a:pos x="122" y="103"/>
                            </a:cxn>
                            <a:cxn ang="0">
                              <a:pos x="9" y="103"/>
                            </a:cxn>
                            <a:cxn ang="0">
                              <a:pos x="9" y="103"/>
                            </a:cxn>
                            <a:cxn ang="0">
                              <a:pos x="9" y="103"/>
                            </a:cxn>
                            <a:cxn ang="0">
                              <a:pos x="9" y="103"/>
                            </a:cxn>
                          </a:cxnLst>
                          <a:pathLst>
                            <a:path w="131" h="112">
                              <a:moveTo>
                                <a:pt x="122" y="18"/>
                              </a:moveTo>
                              <a:cubicBezTo>
                                <a:pt x="93" y="18"/>
                                <a:pt x="93" y="18"/>
                                <a:pt x="93" y="18"/>
                              </a:cubicBezTo>
                              <a:cubicBezTo>
                                <a:pt x="93" y="9"/>
                                <a:pt x="93" y="9"/>
                                <a:pt x="93" y="9"/>
                              </a:cubicBezTo>
                              <a:cubicBezTo>
                                <a:pt x="93" y="4"/>
                                <a:pt x="89" y="0"/>
                                <a:pt x="84" y="0"/>
                              </a:cubicBezTo>
                              <a:cubicBezTo>
                                <a:pt x="47" y="0"/>
                                <a:pt x="47" y="0"/>
                                <a:pt x="47" y="0"/>
                              </a:cubicBezTo>
                              <a:cubicBezTo>
                                <a:pt x="41" y="0"/>
                                <a:pt x="37" y="4"/>
                                <a:pt x="37" y="9"/>
                              </a:cubicBezTo>
                              <a:cubicBezTo>
                                <a:pt x="37" y="18"/>
                                <a:pt x="37" y="18"/>
                                <a:pt x="37" y="18"/>
                              </a:cubicBezTo>
                              <a:cubicBezTo>
                                <a:pt x="9" y="18"/>
                                <a:pt x="9" y="18"/>
                                <a:pt x="9" y="18"/>
                              </a:cubicBezTo>
                              <a:cubicBezTo>
                                <a:pt x="4" y="18"/>
                                <a:pt x="0" y="23"/>
                                <a:pt x="0" y="28"/>
                              </a:cubicBezTo>
                              <a:cubicBezTo>
                                <a:pt x="0" y="103"/>
                                <a:pt x="0" y="103"/>
                                <a:pt x="0" y="103"/>
                              </a:cubicBezTo>
                              <a:cubicBezTo>
                                <a:pt x="0" y="108"/>
                                <a:pt x="4" y="112"/>
                                <a:pt x="9" y="112"/>
                              </a:cubicBezTo>
                              <a:cubicBezTo>
                                <a:pt x="122" y="112"/>
                                <a:pt x="122" y="112"/>
                                <a:pt x="122" y="112"/>
                              </a:cubicBezTo>
                              <a:cubicBezTo>
                                <a:pt x="127" y="112"/>
                                <a:pt x="131" y="108"/>
                                <a:pt x="131" y="103"/>
                              </a:cubicBezTo>
                              <a:cubicBezTo>
                                <a:pt x="131" y="28"/>
                                <a:pt x="131" y="28"/>
                                <a:pt x="131" y="28"/>
                              </a:cubicBezTo>
                              <a:cubicBezTo>
                                <a:pt x="131" y="23"/>
                                <a:pt x="127" y="18"/>
                                <a:pt x="122" y="18"/>
                              </a:cubicBezTo>
                              <a:cubicBezTo>
                                <a:pt x="122" y="18"/>
                                <a:pt x="122" y="18"/>
                                <a:pt x="122" y="18"/>
                              </a:cubicBezTo>
                              <a:close/>
                              <a:moveTo>
                                <a:pt x="47" y="9"/>
                              </a:moveTo>
                              <a:cubicBezTo>
                                <a:pt x="84" y="9"/>
                                <a:pt x="84" y="9"/>
                                <a:pt x="84" y="9"/>
                              </a:cubicBezTo>
                              <a:cubicBezTo>
                                <a:pt x="84" y="18"/>
                                <a:pt x="84" y="18"/>
                                <a:pt x="84" y="18"/>
                              </a:cubicBezTo>
                              <a:cubicBezTo>
                                <a:pt x="47" y="18"/>
                                <a:pt x="47" y="18"/>
                                <a:pt x="47" y="18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lose/>
                              <a:moveTo>
                                <a:pt x="122" y="28"/>
                              </a:moveTo>
                              <a:cubicBezTo>
                                <a:pt x="122" y="43"/>
                                <a:pt x="122" y="43"/>
                                <a:pt x="122" y="43"/>
                              </a:cubicBezTo>
                              <a:cubicBezTo>
                                <a:pt x="107" y="49"/>
                                <a:pt x="88" y="52"/>
                                <a:pt x="70" y="53"/>
                              </a:cubicBezTo>
                              <a:cubicBezTo>
                                <a:pt x="70" y="51"/>
                                <a:pt x="70" y="51"/>
                                <a:pt x="70" y="51"/>
                              </a:cubicBezTo>
                              <a:cubicBezTo>
                                <a:pt x="70" y="49"/>
                                <a:pt x="68" y="46"/>
                                <a:pt x="65" y="46"/>
                              </a:cubicBezTo>
                              <a:cubicBezTo>
                                <a:pt x="63" y="46"/>
                                <a:pt x="61" y="49"/>
                                <a:pt x="61" y="51"/>
                              </a:cubicBezTo>
                              <a:cubicBezTo>
                                <a:pt x="61" y="53"/>
                                <a:pt x="61" y="53"/>
                                <a:pt x="61" y="53"/>
                              </a:cubicBezTo>
                              <a:cubicBezTo>
                                <a:pt x="43" y="52"/>
                                <a:pt x="24" y="48"/>
                                <a:pt x="9" y="42"/>
                              </a:cubicBezTo>
                              <a:cubicBezTo>
                                <a:pt x="9" y="28"/>
                                <a:pt x="9" y="28"/>
                                <a:pt x="9" y="28"/>
                              </a:cubicBezTo>
                              <a:cubicBezTo>
                                <a:pt x="122" y="28"/>
                                <a:pt x="122" y="28"/>
                                <a:pt x="122" y="28"/>
                              </a:cubicBezTo>
                              <a:cubicBezTo>
                                <a:pt x="122" y="28"/>
                                <a:pt x="122" y="28"/>
                                <a:pt x="122" y="28"/>
                              </a:cubicBezTo>
                              <a:close/>
                              <a:moveTo>
                                <a:pt x="9" y="103"/>
                              </a:moveTo>
                              <a:cubicBezTo>
                                <a:pt x="9" y="47"/>
                                <a:pt x="9" y="47"/>
                                <a:pt x="9" y="47"/>
                              </a:cubicBezTo>
                              <a:cubicBezTo>
                                <a:pt x="24" y="53"/>
                                <a:pt x="43" y="57"/>
                                <a:pt x="61" y="57"/>
                              </a:cubicBezTo>
                              <a:cubicBezTo>
                                <a:pt x="61" y="60"/>
                                <a:pt x="61" y="60"/>
                                <a:pt x="61" y="60"/>
                              </a:cubicBezTo>
                              <a:cubicBezTo>
                                <a:pt x="61" y="63"/>
                                <a:pt x="63" y="65"/>
                                <a:pt x="65" y="65"/>
                              </a:cubicBezTo>
                              <a:cubicBezTo>
                                <a:pt x="68" y="65"/>
                                <a:pt x="70" y="63"/>
                                <a:pt x="70" y="60"/>
                              </a:cubicBezTo>
                              <a:cubicBezTo>
                                <a:pt x="70" y="58"/>
                                <a:pt x="70" y="58"/>
                                <a:pt x="70" y="58"/>
                              </a:cubicBezTo>
                              <a:cubicBezTo>
                                <a:pt x="88" y="57"/>
                                <a:pt x="107" y="54"/>
                                <a:pt x="122" y="48"/>
                              </a:cubicBezTo>
                              <a:cubicBezTo>
                                <a:pt x="122" y="103"/>
                                <a:pt x="122" y="103"/>
                                <a:pt x="122" y="103"/>
                              </a:cubicBez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  <a:close/>
                              <a:moveTo>
                                <a:pt x="9" y="103"/>
                              </a:move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</a:path>
                          </a:pathLst>
                        </a:custGeom>
                        <a:solidFill>
                          <a:srgbClr val="0D0D0D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137" o:spid="_x0000_s1026" o:spt="100" style="position:absolute;left:0pt;margin-left:-37.95pt;margin-top:188.3pt;height:14.1pt;width:16.5pt;z-index:251677696;mso-width-relative:page;mso-height-relative:page;" fillcolor="#0D0D0D" filled="t" stroked="f" coordsize="131,112" o:gfxdata="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" path="m122,18c93,18,93,18,93,18c93,9,93,9,93,9c93,4,89,0,84,0c47,0,47,0,47,0c41,0,37,4,37,9c37,18,37,18,37,18c9,18,9,18,9,18c4,18,0,23,0,28c0,103,0,103,0,103c0,108,4,112,9,112c122,112,122,112,122,112c127,112,131,108,131,103c131,28,131,28,131,28c131,23,127,18,122,18c122,18,122,18,122,18xm47,9c84,9,84,9,84,9c84,18,84,18,84,18c47,18,47,18,47,18c47,9,47,9,47,9c47,9,47,9,47,9xm122,28c122,43,122,43,122,43c107,49,88,52,70,53c70,51,70,51,70,51c70,49,68,46,65,46c63,46,61,49,61,51c61,53,61,53,61,53c43,52,24,48,9,42c9,28,9,28,9,28c122,28,122,28,122,28c122,28,122,28,122,28xm9,103c9,47,9,47,9,47c24,53,43,57,61,57c61,60,61,60,61,60c61,63,63,65,65,65c68,65,70,63,70,60c70,58,70,58,70,58c88,57,107,54,122,48c122,103,122,103,122,103c9,103,9,103,9,103c9,103,9,103,9,103xm9,103c9,103,9,103,9,103e">
                <v:path o:connectlocs="122,18;93,18;93,9;84,0;47,0;37,9;37,18;9,18;0,28;0,103;9,112;122,112;131,103;131,28;122,18;122,18;47,9;84,9;84,18;47,18;47,9;47,9;122,28;122,43;70,53;70,51;65,46;61,51;61,53;9,42;9,28;122,28;122,28;9,103;9,47;61,57;61,60;65,65;70,60;70,58;122,48;122,103;9,103;9,103;9,103;9,103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1223010</wp:posOffset>
                </wp:positionV>
                <wp:extent cx="257175" cy="179070"/>
                <wp:effectExtent l="0" t="0" r="1905" b="4445"/>
                <wp:wrapNone/>
                <wp:docPr id="139" name="任意多边形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717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262626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1.45pt;margin-top:96.3pt;height:14.1pt;width:20.25pt;z-index:251676672;mso-width-relative:page;mso-height-relative:page;" fillcolor="#262626" filled="t" stroked="f" coordsize="263,184" o:gfxdata="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403860</wp:posOffset>
                </wp:positionV>
                <wp:extent cx="1888490" cy="29718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490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00" w:lineRule="exact"/>
                              <w:jc w:val="center"/>
                              <w:rPr>
                                <w:rFonts w:hint="default" w:eastAsia="微软雅黑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产品经理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.95pt;margin-top:31.8pt;height:23.4pt;width:148.7pt;z-index:251663360;mso-width-relative:page;mso-height-relative:page;" filled="f" stroked="f" coordsize="21600,21600" o:gfxdata="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ECnwy2wAAAAoBAAAP&#10;AAAAAAAAAAEAIAAAACIAAABkcnMvZG93bnJldi54bWxQSwECFAAUAAAACACHTuJA0fkjaqMBAAA6&#10;AwAADgAAAAAAAAABACAAAAAq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300" w:lineRule="exact"/>
                        <w:jc w:val="center"/>
                        <w:rPr>
                          <w:rFonts w:hint="default" w:eastAsia="微软雅黑"/>
                          <w:color w:val="000000" w:themeColor="text1"/>
                          <w:sz w:val="28"/>
                          <w:szCs w:val="28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求职意向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产品经理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-146685</wp:posOffset>
                </wp:positionV>
                <wp:extent cx="1398905" cy="553085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905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560" w:lineRule="exact"/>
                              <w:jc w:val="center"/>
                              <w:rPr>
                                <w:rFonts w:hint="eastAsia" w:eastAsia="宋体"/>
                                <w:color w:val="000000" w:themeColor="text1"/>
                                <w:sz w:val="52"/>
                                <w:szCs w:val="5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2"/>
                                <w:szCs w:val="5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汪XX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8.9pt;margin-top:-11.55pt;height:43.55pt;width:110.15pt;z-index:251662336;mso-width-relative:page;mso-height-relative:page;" filled="f" stroked="f" coordsize="21600,21600" o:gfxdata="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Px2kK2wAAAAoBAAAP&#10;AAAAAAAAAAEAIAAAACIAAABkcnMvZG93bnJldi54bWxQSwECFAAUAAAACACHTuJA14Pu8qMBAAA8&#10;AwAADgAAAAAAAAABACAAAAAq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560" w:lineRule="exact"/>
                        <w:jc w:val="center"/>
                        <w:rPr>
                          <w:rFonts w:hint="eastAsia" w:eastAsia="宋体"/>
                          <w:color w:val="000000" w:themeColor="text1"/>
                          <w:sz w:val="52"/>
                          <w:szCs w:val="5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2"/>
                          <w:szCs w:val="5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汪XX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8181975</wp:posOffset>
                </wp:positionV>
                <wp:extent cx="601218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08CC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2pt;margin-top:644.25pt;height:0pt;width:473.4pt;z-index:251671552;mso-width-relative:page;mso-height-relative:page;" filled="f" stroked="t" coordsize="21600,21600" o:gfxdata="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oRmAi1wAAAA0BAAAPAAAAAAAAAAEAIAAAACIAAABkcnMvZG93bnJldi54bWxQSwECFAAUAAAA&#10;CACHTuJAi74wru8BAAC9AwAADgAAAAAAAAABACAAAAAmAQAAZHJzL2Uyb0RvYy54bWxQSwUGAAAA&#10;AAYABgBZAQAAhwUAAAAA&#10;">
                <v:fill on="f" focussize="0,0"/>
                <v:stroke weight="0.5pt" color="#208CCD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-160020</wp:posOffset>
                </wp:positionH>
                <wp:positionV relativeFrom="paragraph">
                  <wp:posOffset>6791325</wp:posOffset>
                </wp:positionV>
                <wp:extent cx="6012180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08CC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2.6pt;margin-top:534.75pt;height:0pt;width:473.4pt;z-index:251670528;mso-width-relative:page;mso-height-relative:page;" filled="f" stroked="t" coordsize="21600,21600" o:gfxdata="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OyYl/XAAAADQEAAA8AAAAAAAAAAQAgAAAAIgAAAGRycy9kb3ducmV2LnhtbFBLAQIUABQAAAAI&#10;AIdO4kCL3kSi7gEAAL0DAAAOAAAAAAAAAAEAIAAAACYBAABkcnMvZTJvRG9jLnhtbFBLBQYAAAAA&#10;BgAGAFkBAACGBQAAAAA=&#10;">
                <v:fill on="f" focussize="0,0"/>
                <v:stroke weight="0.5pt" color="#208CCD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2638425</wp:posOffset>
                </wp:positionV>
                <wp:extent cx="6012180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08CC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pt;margin-top:207.75pt;height:0pt;width:473.4pt;z-index:251669504;mso-width-relative:page;mso-height-relative:page;" filled="f" stroked="t" coordsize="21600,21600" o:gfxdata="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pMAP5tgAAAALAQAADwAAAAAAAAABACAAAAAiAAAAZHJzL2Rvd25yZXYueG1sUEsBAhQAFAAA&#10;AAgAh07iQIserLrvAQAAvQMAAA4AAAAAAAAAAQAgAAAAJwEAAGRycy9lMm9Eb2MueG1sUEsFBgAA&#10;AAAGAAYAWQEAAIgFAAAAAA==&#10;">
                <v:fill on="f" focussize="0,0"/>
                <v:stroke weight="0.5pt" color="#208CCD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1459230</wp:posOffset>
                </wp:positionV>
                <wp:extent cx="601218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08CC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0.2pt;margin-top:114.9pt;height:0pt;width:473.4pt;z-index:251668480;mso-width-relative:page;mso-height-relative:page;" filled="f" stroked="t" coordsize="21600,21600" o:gfxdata="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yCh+NUAAAALAQAADwAAAAAAAAABACAAAAAiAAAAZHJzL2Rvd25yZXYueG1sUEsBAhQAFAAAAAgA&#10;h07iQIs+4Z/vAQAAvQMAAA4AAAAAAAAAAQAgAAAAJAEAAGRycy9lMm9Eb2MueG1sUEsFBgAAAAAG&#10;AAYAWQEAAIUFAAAAAA==&#10;">
                <v:fill on="f" focussize="0,0"/>
                <v:stroke weight="0.5pt" color="#208CCD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-608965</wp:posOffset>
                </wp:positionH>
                <wp:positionV relativeFrom="paragraph">
                  <wp:posOffset>1478915</wp:posOffset>
                </wp:positionV>
                <wp:extent cx="6588125" cy="6654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8125" cy="3894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东北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师范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计算机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5pt;margin-top:116.45pt;height:52.4pt;width:518.75pt;z-index:251672576;mso-width-relative:page;mso-height-relative:page;" filled="f" stroked="f" coordsize="21600,21600" o:gfxdata="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dZ05N9kA&#10;AAALAQAADwAAAAAAAAABACAAAAAiAAAAZHJzL2Rvd25yZXYueG1sUEsBAhQAFAAAAAgAh07iQEBv&#10;jBEeAgAAJQQAAA4AAAAAAAAAAQAgAAAAKAEAAGRycy9lMm9Eb2MueG1sUEsFBgAAAAAGAAYAWQEA&#10;AL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东北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师范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计算机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-608965</wp:posOffset>
                </wp:positionH>
                <wp:positionV relativeFrom="paragraph">
                  <wp:posOffset>6793865</wp:posOffset>
                </wp:positionV>
                <wp:extent cx="6588125" cy="86423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8125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大学英语四级证书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熟练掌握WPS文字、WPS表格、WPS演示等日常办公软件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熟悉Axure、Visio2.了解和运用交互设计、用户体验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5pt;margin-top:534.95pt;height:68.05pt;width:518.75pt;mso-position-horizontal-relative:margin;z-index:251675648;mso-width-relative:page;mso-height-relative:page;" filled="f" stroked="f" coordsize="21600,21600" o:gfxdata="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Ug0w+2AAA&#10;AA0BAAAPAAAAAAAAAAEAIAAAACIAAABkcnMvZG93bnJldi54bWxQSwECFAAUAAAACACHTuJAd2Mk&#10;sx4CAAAmBAAADgAAAAAAAAABACAAAAAnAQAAZHJzL2Uyb0RvYy54bWxQSwUGAAAAAAYABgBZAQAA&#10;t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大学英语四级证书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熟练掌握WPS文字、WPS表格、WPS演示等日常办公软件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熟悉Axure、Visio2.了解和运用交互设计、用户体验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7821930</wp:posOffset>
                </wp:positionV>
                <wp:extent cx="1218565" cy="342900"/>
                <wp:effectExtent l="0" t="0" r="0" b="0"/>
                <wp:wrapNone/>
                <wp:docPr id="2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8565" cy="3429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15.75pt;margin-top:615.9pt;height:27pt;width:95.95pt;z-index:251667456;mso-width-relative:page;mso-height-relative:page;" filled="f" stroked="f" coordsize="21600,21600" o:gfxdata="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2ri94NkAAAANAQAADwAAAAAAAAABACAAAAAiAAAAZHJzL2Rvd25yZXYueG1sUEsB&#10;AhQAFAAAAAgAh07iQOn7KP6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4"/>
                          <w:sz w:val="28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6435090</wp:posOffset>
                </wp:positionV>
                <wp:extent cx="1276350" cy="342900"/>
                <wp:effectExtent l="0" t="0" r="0" b="0"/>
                <wp:wrapNone/>
                <wp:docPr id="19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15.75pt;margin-top:506.7pt;height:27pt;width:100.5pt;z-index:251666432;mso-width-relative:page;mso-height-relative:page;" filled="f" stroked="f" coordsize="21600,21600" o:gfxdata="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8qUa/YAAAADQEAAA8AAAAAAAAAAQAgAAAAIgAAAGRycy9kb3ducmV2LnhtbFBLAQIU&#10;ABQAAAAIAIdO4kCsr+eCugEAAF8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4"/>
                          <w:sz w:val="28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1111885</wp:posOffset>
                </wp:positionV>
                <wp:extent cx="942975" cy="342900"/>
                <wp:effectExtent l="0" t="0" r="0" b="0"/>
                <wp:wrapNone/>
                <wp:docPr id="47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29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15.75pt;margin-top:87.55pt;height:27pt;width:74.25pt;z-index:251664384;mso-width-relative:page;mso-height-relative:page;" filled="f" stroked="f" coordsize="21600,21600" o:gfxdata="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zC8IS9cAAAALAQAADwAAAAAAAAABACAAAAAiAAAAZHJzL2Rvd25yZXYueG1sUEsBAhQA&#10;FAAAAAgAh07iQGlUb1+6AQAAXg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4"/>
                          <w:sz w:val="28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2277110</wp:posOffset>
                </wp:positionV>
                <wp:extent cx="942975" cy="342900"/>
                <wp:effectExtent l="0" t="0" r="0" b="0"/>
                <wp:wrapNone/>
                <wp:docPr id="1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29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15.75pt;margin-top:179.3pt;height:27pt;width:74.25pt;z-index:251665408;mso-width-relative:page;mso-height-relative:page;" filled="f" stroked="f" coordsize="21600,21600" o:gfxdata="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FBKnfYAAAACwEAAA8AAAAAAAAAAQAgAAAAIgAAAGRycy9kb3ducmV2LnhtbFBLAQIU&#10;ABQAAAAIAIdO4kDNZ8heugEAAF4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4"/>
                          <w:sz w:val="28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-518160</wp:posOffset>
                </wp:positionH>
                <wp:positionV relativeFrom="paragraph">
                  <wp:posOffset>1197610</wp:posOffset>
                </wp:positionV>
                <wp:extent cx="215900" cy="143510"/>
                <wp:effectExtent l="0" t="0" r="12700" b="8890"/>
                <wp:wrapNone/>
                <wp:docPr id="1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39140" y="2112010"/>
                          <a:ext cx="215900" cy="143510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0.8pt;margin-top:94.3pt;height:11.3pt;width:17pt;z-index:251659264;v-text-anchor:middle;mso-width-relative:page;mso-height-relative:page;" fillcolor="#FFFFFF [3212]" filled="t" stroked="f" coordsize="6649,3908" o:gfxdata="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" path="m6649,1054l3324,0,0,1054,1706,1594,1398,3223,3324,3908,5251,3223,4943,1594,6649,1054xe">
                <v:path o:connectlocs="61857346,11093381;30924030,0;0,11093381;15871361,16776899;13005953,33922157;30924030,41131809;48851393,33922157;45985985,16776899;61857346,11093381" o:connectangles="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-451485</wp:posOffset>
                </wp:positionH>
                <wp:positionV relativeFrom="paragraph">
                  <wp:posOffset>2392045</wp:posOffset>
                </wp:positionV>
                <wp:extent cx="99060" cy="178435"/>
                <wp:effectExtent l="0" t="0" r="7620" b="4445"/>
                <wp:wrapNone/>
                <wp:docPr id="1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05815" y="3306445"/>
                          <a:ext cx="99060" cy="178435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35.55pt;margin-top:188.35pt;height:14.05pt;width:7.8pt;z-index:251660288;v-text-anchor:middle;mso-width-relative:page;mso-height-relative:page;" fillcolor="#FFFFFF [3212]" filled="t" stroked="f" coordsize="3389,6457" o:gfxdata="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3850193,3937867;23746631,4198763;23410108,4948814;22892388,6049463;22202067,7419159;21563540,8568721;21080312,9359561;20562593,10166705;20018976,10965697;19440839,11748357;18819558,12506588;18172380,13224031;29243219,38897614;0,38897614;11355596,13802915;10673897,13085445;10026748,12319061;9396845,11511917;8810055,10680344;8249193,9832440;7731473,8984535;7248245,8144782;6411248,6587559;5764070,5250471;5306739,4247675;5030634,3619906;5134166,3522053;5634640,3122571;6186909,2706784;6911722,2233905;7783239,1736570;8801432,1231082;9370947,1002822;9957707,774535;10587611,578856;11243412,399482;11933704,244591;12641271,122282;13383359,40760;14142722,0;14927924,8152;15747675,65217;16584672,179374;17430292,350569;18310462,578856;19199225,880513;20105263,1255539;21028546,1703961;21969076,2233905;22918257,2853523;23884684,356284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-608965</wp:posOffset>
                </wp:positionH>
                <wp:positionV relativeFrom="paragraph">
                  <wp:posOffset>2663190</wp:posOffset>
                </wp:positionV>
                <wp:extent cx="6588125" cy="338645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3386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Chars="0"/>
                              <w:rPr>
                                <w:rFonts w:hint="eastAsia" w:ascii="宋体" w:hAnsi="宋体" w:eastAsia="宋体" w:cs="宋体"/>
                                <w:color w:val="000000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~至今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广州市**有限公司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产品经理 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z w:val="24"/>
                              </w:rPr>
                              <w:t>
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基于ITIL的ITSM系统设计（包括需求设计、详细设计）。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跟踪开发进度。 
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跟踪系统功能要求，组织系统测试。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b/>
                                <w:color w:val="1F4E79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系统销售推广 
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z w:val="24"/>
                              </w:rPr>
                              <w:br w:type="textWrapping"/>
                            </w:r>
                          </w:p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19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-08～2021-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广州市轩辕网络科技有限公司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产品经理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负责网站产品策划，提供需求分析、产品原型设计、功能描述等文档的撰写。 
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负责产品上线后的改进，组织产品测试，进行BUG跟踪、收集改进意见、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提供改进方案，引导用户熟悉使用产品。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95pt;margin-top:209.7pt;height:266.65pt;width:518.75pt;z-index:251673600;mso-width-relative:page;mso-height-relative:page;" filled="f" stroked="f" coordsize="21600,21600" o:gfxdata="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IWUWT3AAAAAsBAAAP&#10;AAAAAAAAAAEAIAAAACIAAABkcnMvZG93bnJldi54bWxQSwECFAAUAAAACACHTuJAL0bUuxQCAAAZ&#10;BAAADgAAAAAAAAABACAAAAAr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Chars="0"/>
                        <w:rPr>
                          <w:rFonts w:hint="eastAsia" w:ascii="宋体" w:hAnsi="宋体" w:eastAsia="宋体" w:cs="宋体"/>
                          <w:color w:val="000000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~至今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广州市**有限公司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产品经理 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sz w:val="24"/>
                        </w:rPr>
                        <w:t>
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基于ITIL的ITSM系统设计（包括需求设计、详细设计）。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跟踪开发进度。 
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跟踪系统功能要求，组织系统测试。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ascii="微软雅黑" w:hAnsi="微软雅黑" w:eastAsia="微软雅黑"/>
                          <w:b/>
                          <w:color w:val="1F4E79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系统销售推广 
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sz w:val="24"/>
                        </w:rPr>
                        <w:br w:type="textWrapping"/>
                      </w:r>
                    </w:p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19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-08～2021-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广州市轩辕网络科技有限公司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产品经理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负责网站产品策划，提供需求分析、产品原型设计、功能描述等文档的撰写。 
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负责产品上线后的改进，组织产品测试，进行BUG跟踪、收集改进意见、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提供改进方案，引导用户熟悉使用产品。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-608965</wp:posOffset>
                </wp:positionH>
                <wp:positionV relativeFrom="paragraph">
                  <wp:posOffset>8190865</wp:posOffset>
                </wp:positionV>
                <wp:extent cx="6588125" cy="113982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8125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擅长整合现有资源，及预测未来发展；精通网络软件开发、软件开发流程及管理；熟悉公司体系运作流程（包括人力资源、财务）；并对系统集成、技术支持、IT治理、系统工程及其管理有丰厚的经验。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5pt;margin-top:644.95pt;height:89.75pt;width:518.75pt;mso-position-horizontal-relative:margin;z-index:251674624;mso-width-relative:page;mso-height-relative:page;" filled="f" stroked="f" coordsize="21600,21600" o:gfxdata="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D1mIwvZ&#10;AAAADQEAAA8AAAAAAAAAAQAgAAAAIgAAAGRycy9kb3ducmV2LnhtbFBLAQIUABQAAAAIAIdO4kBt&#10;Ec1IHwIAACYEAAAOAAAAAAAAAAEAIAAAACgBAABkcnMvZTJvRG9jLnhtbFBLBQYAAAAABgAGAFkB&#10;AAC5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擅长整合现有资源，及预测未来发展；精通网络软件开发、软件开发流程及管理；熟悉公司体系运作流程（包括人力资源、财务）；并对系统集成、技术支持、IT治理、系统工程及其管理有丰厚的经验。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1682115</wp:posOffset>
                </wp:positionH>
                <wp:positionV relativeFrom="paragraph">
                  <wp:posOffset>-200025</wp:posOffset>
                </wp:positionV>
                <wp:extent cx="2659380" cy="104648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380" cy="1046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出生日期：199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.1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现居住地：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广州市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·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天河区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联系电话：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138-0000-0000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电子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邮箱：123456789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.com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2.45pt;margin-top:-15.75pt;height:82.4pt;width:209.4pt;z-index:251661312;mso-width-relative:page;mso-height-relative:page;" filled="f" stroked="f" coordsize="21600,21600" o:gfxdata="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HQ6AEbcAAAACwEA&#10;AA8AAAAAAAAAAQAgAAAAIgAAAGRycy9kb3ducmV2LnhtbFBLAQIUABQAAAAIAIdO4kATyqjbpAEA&#10;AD0DAAAOAAAAAAAAAAEAIAAAACs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jc w:val="both"/>
                        <w:textAlignment w:val="auto"/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出生日期：199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.1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jc w:val="both"/>
                        <w:textAlignment w:val="auto"/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现居住地：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广州市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·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天河区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jc w:val="both"/>
                        <w:textAlignment w:val="auto"/>
                        <w:rPr>
                          <w:rFonts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联系电话：</w:t>
                      </w:r>
                      <w:r>
                        <w:rPr>
                          <w:rFonts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138-0000-0000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jc w:val="both"/>
                        <w:textAlignment w:val="auto"/>
                        <w:rPr>
                          <w:rFonts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电子</w:t>
                      </w:r>
                      <w:r>
                        <w:rPr>
                          <w:rFonts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邮箱：123456789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.com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C3E4D"/>
    <w:multiLevelType w:val="singleLevel"/>
    <w:tmpl w:val="0FAC3E4D"/>
    <w:lvl w:ilvl="0" w:tentative="0">
      <w:start w:val="1"/>
      <w:numFmt w:val="bullet"/>
      <w:lvlText w:val="¢"/>
      <w:lvlJc w:val="left"/>
      <w:pPr>
        <w:ind w:left="420" w:leftChars="0" w:hanging="420" w:firstLineChars="0"/>
      </w:pPr>
      <w:rPr>
        <w:rFonts w:hint="default" w:ascii="Wingdings" w:hAnsi="Wingdings" w:cs="Wingdings"/>
        <w:color w:val="4B85CB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TIsImhkaWQiOiI3ZjM2MGQ5ODI1ZDVhMzFjMzczMzA1YWI4M2Y5YjNhYyIsInVzZXJDb3VudCI6NTJ9"/>
  </w:docVars>
  <w:rsids>
    <w:rsidRoot w:val="7BF15A60"/>
    <w:rsid w:val="00046796"/>
    <w:rsid w:val="00107AF0"/>
    <w:rsid w:val="00127990"/>
    <w:rsid w:val="001B7DCF"/>
    <w:rsid w:val="001C5825"/>
    <w:rsid w:val="00200D35"/>
    <w:rsid w:val="00294524"/>
    <w:rsid w:val="002A41C5"/>
    <w:rsid w:val="00354FEA"/>
    <w:rsid w:val="0047216F"/>
    <w:rsid w:val="004B3E56"/>
    <w:rsid w:val="00522102"/>
    <w:rsid w:val="005C320A"/>
    <w:rsid w:val="00637D83"/>
    <w:rsid w:val="00687E30"/>
    <w:rsid w:val="006C1E56"/>
    <w:rsid w:val="007669CA"/>
    <w:rsid w:val="00785075"/>
    <w:rsid w:val="0081713D"/>
    <w:rsid w:val="00843008"/>
    <w:rsid w:val="00885B23"/>
    <w:rsid w:val="008B11F0"/>
    <w:rsid w:val="009436E3"/>
    <w:rsid w:val="009A034D"/>
    <w:rsid w:val="00B1469B"/>
    <w:rsid w:val="00B758B0"/>
    <w:rsid w:val="00C1456C"/>
    <w:rsid w:val="00E67E75"/>
    <w:rsid w:val="00E87150"/>
    <w:rsid w:val="00EB1014"/>
    <w:rsid w:val="00FB3B69"/>
    <w:rsid w:val="01073C1A"/>
    <w:rsid w:val="01256C33"/>
    <w:rsid w:val="01CE7571"/>
    <w:rsid w:val="026659F0"/>
    <w:rsid w:val="027A76EE"/>
    <w:rsid w:val="02C92423"/>
    <w:rsid w:val="02DC1BB4"/>
    <w:rsid w:val="03E976D4"/>
    <w:rsid w:val="042C7070"/>
    <w:rsid w:val="062A142B"/>
    <w:rsid w:val="0797489E"/>
    <w:rsid w:val="097035F9"/>
    <w:rsid w:val="0AC40A44"/>
    <w:rsid w:val="0B3212F5"/>
    <w:rsid w:val="0B563FA1"/>
    <w:rsid w:val="0C450D6C"/>
    <w:rsid w:val="0D1D3810"/>
    <w:rsid w:val="0D295F98"/>
    <w:rsid w:val="0EEE42E9"/>
    <w:rsid w:val="0F955B67"/>
    <w:rsid w:val="108A4FA0"/>
    <w:rsid w:val="10D80401"/>
    <w:rsid w:val="119654BE"/>
    <w:rsid w:val="13EC3892"/>
    <w:rsid w:val="141D5C03"/>
    <w:rsid w:val="14CD18FF"/>
    <w:rsid w:val="157F36EC"/>
    <w:rsid w:val="16AC39FC"/>
    <w:rsid w:val="17977FC4"/>
    <w:rsid w:val="17D5561A"/>
    <w:rsid w:val="17FD2CA3"/>
    <w:rsid w:val="18E67433"/>
    <w:rsid w:val="19207943"/>
    <w:rsid w:val="194523AC"/>
    <w:rsid w:val="1A7647E7"/>
    <w:rsid w:val="1AA80E44"/>
    <w:rsid w:val="1AD339E7"/>
    <w:rsid w:val="1B891FB6"/>
    <w:rsid w:val="1C611EAB"/>
    <w:rsid w:val="1CA473E9"/>
    <w:rsid w:val="1D646B79"/>
    <w:rsid w:val="1DC65DCF"/>
    <w:rsid w:val="1DD67A76"/>
    <w:rsid w:val="1FC91D92"/>
    <w:rsid w:val="1FD55B0C"/>
    <w:rsid w:val="1FE6528D"/>
    <w:rsid w:val="1FEF2919"/>
    <w:rsid w:val="1FF856ED"/>
    <w:rsid w:val="22A13D64"/>
    <w:rsid w:val="2302130E"/>
    <w:rsid w:val="23E5168F"/>
    <w:rsid w:val="256242E5"/>
    <w:rsid w:val="26812549"/>
    <w:rsid w:val="269450F0"/>
    <w:rsid w:val="27314FF2"/>
    <w:rsid w:val="27391076"/>
    <w:rsid w:val="27905E50"/>
    <w:rsid w:val="27A13093"/>
    <w:rsid w:val="29054962"/>
    <w:rsid w:val="290B259E"/>
    <w:rsid w:val="29B175E9"/>
    <w:rsid w:val="29DA269C"/>
    <w:rsid w:val="29F01EC0"/>
    <w:rsid w:val="2A355B8C"/>
    <w:rsid w:val="2B77216D"/>
    <w:rsid w:val="2BBB474F"/>
    <w:rsid w:val="2BFB2D9E"/>
    <w:rsid w:val="2C1856FE"/>
    <w:rsid w:val="2C7C3EDF"/>
    <w:rsid w:val="2D297497"/>
    <w:rsid w:val="2F195A15"/>
    <w:rsid w:val="300541EB"/>
    <w:rsid w:val="3143321D"/>
    <w:rsid w:val="316D029A"/>
    <w:rsid w:val="32AC6BA0"/>
    <w:rsid w:val="33EA3E24"/>
    <w:rsid w:val="340F5638"/>
    <w:rsid w:val="34655258"/>
    <w:rsid w:val="36C721FA"/>
    <w:rsid w:val="37DC1CD5"/>
    <w:rsid w:val="39EC3D26"/>
    <w:rsid w:val="39F50E2C"/>
    <w:rsid w:val="3A5E69D2"/>
    <w:rsid w:val="3AB807D8"/>
    <w:rsid w:val="3AE50EA1"/>
    <w:rsid w:val="3C3C71E7"/>
    <w:rsid w:val="3C7C3A87"/>
    <w:rsid w:val="3EA572C5"/>
    <w:rsid w:val="3FC20FBF"/>
    <w:rsid w:val="40381A73"/>
    <w:rsid w:val="40B21825"/>
    <w:rsid w:val="419D0727"/>
    <w:rsid w:val="4238212F"/>
    <w:rsid w:val="430B7913"/>
    <w:rsid w:val="43413334"/>
    <w:rsid w:val="43B8092A"/>
    <w:rsid w:val="43CD6976"/>
    <w:rsid w:val="440B5490"/>
    <w:rsid w:val="44CB735A"/>
    <w:rsid w:val="452F78E8"/>
    <w:rsid w:val="4597723C"/>
    <w:rsid w:val="47483AE3"/>
    <w:rsid w:val="47906638"/>
    <w:rsid w:val="47AD0F98"/>
    <w:rsid w:val="48BD345D"/>
    <w:rsid w:val="491A265E"/>
    <w:rsid w:val="494D2A33"/>
    <w:rsid w:val="49F41101"/>
    <w:rsid w:val="4BDB1D5D"/>
    <w:rsid w:val="4BF057AE"/>
    <w:rsid w:val="4C63256E"/>
    <w:rsid w:val="4CF136D5"/>
    <w:rsid w:val="4D862070"/>
    <w:rsid w:val="4E4A5793"/>
    <w:rsid w:val="4F604B42"/>
    <w:rsid w:val="509F03AC"/>
    <w:rsid w:val="50D149F1"/>
    <w:rsid w:val="50F639B0"/>
    <w:rsid w:val="513123AF"/>
    <w:rsid w:val="53185E60"/>
    <w:rsid w:val="533A6D6E"/>
    <w:rsid w:val="534529CD"/>
    <w:rsid w:val="53A2397B"/>
    <w:rsid w:val="53AA6137"/>
    <w:rsid w:val="53D3168E"/>
    <w:rsid w:val="53DB0C3B"/>
    <w:rsid w:val="54D04518"/>
    <w:rsid w:val="55E4027B"/>
    <w:rsid w:val="57650F48"/>
    <w:rsid w:val="582232DD"/>
    <w:rsid w:val="58BA3515"/>
    <w:rsid w:val="5A144EA7"/>
    <w:rsid w:val="5CE45005"/>
    <w:rsid w:val="5DD04E12"/>
    <w:rsid w:val="5DD21301"/>
    <w:rsid w:val="5E1B58D4"/>
    <w:rsid w:val="5EEC0048"/>
    <w:rsid w:val="60D13AF2"/>
    <w:rsid w:val="61D967BF"/>
    <w:rsid w:val="630A5099"/>
    <w:rsid w:val="65151A59"/>
    <w:rsid w:val="65C14135"/>
    <w:rsid w:val="667967BE"/>
    <w:rsid w:val="66B2214C"/>
    <w:rsid w:val="67BD6B7E"/>
    <w:rsid w:val="69313380"/>
    <w:rsid w:val="698A0CE2"/>
    <w:rsid w:val="6A5C5FB7"/>
    <w:rsid w:val="6B737C7F"/>
    <w:rsid w:val="6BDD77EF"/>
    <w:rsid w:val="6DA305C4"/>
    <w:rsid w:val="6E7A38B4"/>
    <w:rsid w:val="6FE729EA"/>
    <w:rsid w:val="71597917"/>
    <w:rsid w:val="717C53B4"/>
    <w:rsid w:val="72DD1E82"/>
    <w:rsid w:val="74185868"/>
    <w:rsid w:val="75E400EC"/>
    <w:rsid w:val="77291B3A"/>
    <w:rsid w:val="78412EB3"/>
    <w:rsid w:val="7855070D"/>
    <w:rsid w:val="78D635FC"/>
    <w:rsid w:val="79EE0E19"/>
    <w:rsid w:val="7B3F7B7E"/>
    <w:rsid w:val="7BF15A60"/>
    <w:rsid w:val="7C1450EF"/>
    <w:rsid w:val="7C6A41A7"/>
    <w:rsid w:val="7C6F6241"/>
    <w:rsid w:val="7CEA394F"/>
    <w:rsid w:val="7D012C11"/>
    <w:rsid w:val="7D2065AA"/>
    <w:rsid w:val="7D6956D6"/>
    <w:rsid w:val="7D8E0949"/>
    <w:rsid w:val="7DF32EA2"/>
    <w:rsid w:val="7F1255AA"/>
    <w:rsid w:val="7FA7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kingsoft\office6\templates\download\4ee923e7-b1b9-4281-9e85-567e56fbf9d1\&#20114;&#32852;&#32593;&#20135;&#21697;&#36816;&#33829;&#23703;&#20301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互联网产品运营岗位求职简历.docx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2021-03-21T15:05:00Z</dcterms:created>
  <dc:creator>双子晨</dc:creator>
  <cp:lastModifiedBy>lelejia</cp:lastModifiedBy>
  <dcterms:modified xsi:type="dcterms:W3CDTF">2022-08-05T13:27:52Z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KSOTemplateUUID">
    <vt:lpwstr>v1.0_mb_heDnSF3nCurWfn9zDsT3Gg==</vt:lpwstr>
  </property>
  <property fmtid="{D5CDD505-2E9C-101B-9397-08002B2CF9AE}" pid="4" name="ICV">
    <vt:lpwstr>F0C025A90880464EAF49E7384209B5D6</vt:lpwstr>
  </property>
</Properties>
</file>